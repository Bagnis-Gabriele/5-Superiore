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5395"/>
        <w:gridCol w:w="5237"/>
      </w:tblGrid>
      <w:tr w:rsidR="00A81248" w:rsidRPr="008C4A6E" w14:paraId="2C7CF140" w14:textId="77777777" w:rsidTr="00A31A5B">
        <w:tc>
          <w:tcPr>
            <w:tcW w:w="5395" w:type="dxa"/>
          </w:tcPr>
          <w:p w14:paraId="01B6164A" w14:textId="77777777" w:rsidR="00A81248" w:rsidRPr="008C4A6E" w:rsidRDefault="00A81248" w:rsidP="00A81248">
            <w:pPr>
              <w:pStyle w:val="Ancoraggiografico"/>
            </w:pPr>
          </w:p>
        </w:tc>
        <w:tc>
          <w:tcPr>
            <w:tcW w:w="5237" w:type="dxa"/>
          </w:tcPr>
          <w:p w14:paraId="4181D2B3" w14:textId="77777777" w:rsidR="00A81248" w:rsidRPr="008C4A6E" w:rsidRDefault="00A81248" w:rsidP="00A81248">
            <w:pPr>
              <w:pStyle w:val="Ancoraggiografico"/>
            </w:pPr>
          </w:p>
        </w:tc>
      </w:tr>
      <w:tr w:rsidR="00A81248" w:rsidRPr="008C4A6E" w14:paraId="7D8AFB29" w14:textId="77777777" w:rsidTr="00A31A5B">
        <w:trPr>
          <w:trHeight w:val="2719"/>
        </w:trPr>
        <w:tc>
          <w:tcPr>
            <w:tcW w:w="5395" w:type="dxa"/>
          </w:tcPr>
          <w:p w14:paraId="503FF506" w14:textId="6597C746" w:rsidR="00A81248" w:rsidRPr="00CD1628" w:rsidRDefault="003E5ACF" w:rsidP="00B33D43">
            <w:pPr>
              <w:pStyle w:val="Titolo1"/>
              <w:rPr>
                <w:sz w:val="48"/>
                <w:szCs w:val="28"/>
              </w:rPr>
            </w:pPr>
            <w:r w:rsidRPr="003E5ACF">
              <w:rPr>
                <w:sz w:val="44"/>
                <w:szCs w:val="24"/>
              </w:rPr>
              <w:t>CONDIVISIONE DELLE CARTELLE</w:t>
            </w:r>
            <w:r w:rsidR="00B755EA" w:rsidRPr="003E5ACF">
              <w:rPr>
                <w:sz w:val="44"/>
                <w:szCs w:val="24"/>
              </w:rPr>
              <w:t xml:space="preserve"> </w:t>
            </w:r>
            <w:r w:rsidR="00B755EA" w:rsidRPr="003E5ACF">
              <w:rPr>
                <w:sz w:val="44"/>
                <w:szCs w:val="24"/>
              </w:rPr>
              <w:br/>
            </w:r>
            <w:r w:rsidR="00B33D43" w:rsidRPr="003E5ACF">
              <w:rPr>
                <w:sz w:val="44"/>
                <w:szCs w:val="24"/>
              </w:rPr>
              <w:t>IN</w:t>
            </w:r>
            <w:r w:rsidR="00B755EA" w:rsidRPr="003E5ACF">
              <w:rPr>
                <w:sz w:val="44"/>
                <w:szCs w:val="24"/>
              </w:rPr>
              <w:t xml:space="preserve"> WIN</w:t>
            </w:r>
            <w:r w:rsidR="00370418" w:rsidRPr="003E5ACF">
              <w:rPr>
                <w:sz w:val="44"/>
                <w:szCs w:val="24"/>
              </w:rPr>
              <w:t>DOWS</w:t>
            </w:r>
            <w:r w:rsidR="00B755EA" w:rsidRPr="003E5ACF">
              <w:rPr>
                <w:sz w:val="44"/>
                <w:szCs w:val="24"/>
              </w:rPr>
              <w:t xml:space="preserve"> SERVER 2012</w:t>
            </w:r>
          </w:p>
        </w:tc>
        <w:tc>
          <w:tcPr>
            <w:tcW w:w="5237" w:type="dxa"/>
          </w:tcPr>
          <w:p w14:paraId="40A7B9AD" w14:textId="77777777" w:rsidR="00A81248" w:rsidRPr="008C4A6E" w:rsidRDefault="00A81248"/>
        </w:tc>
      </w:tr>
      <w:tr w:rsidR="00A81248" w:rsidRPr="008C4A6E" w14:paraId="7982547C" w14:textId="77777777" w:rsidTr="00A31A5B">
        <w:trPr>
          <w:trHeight w:val="8865"/>
        </w:trPr>
        <w:tc>
          <w:tcPr>
            <w:tcW w:w="5395" w:type="dxa"/>
          </w:tcPr>
          <w:p w14:paraId="57D24183" w14:textId="77777777" w:rsidR="00A81248" w:rsidRPr="008C4A6E" w:rsidRDefault="00A81248">
            <w:r w:rsidRPr="008C4A6E">
              <w:rPr>
                <w:noProof/>
                <w:lang w:bidi="it-IT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3B8311D8" wp14:editId="2E50550D">
                      <wp:simplePos x="0" y="0"/>
                      <wp:positionH relativeFrom="margin">
                        <wp:posOffset>-449580</wp:posOffset>
                      </wp:positionH>
                      <wp:positionV relativeFrom="page">
                        <wp:posOffset>-2246630</wp:posOffset>
                      </wp:positionV>
                      <wp:extent cx="7772400" cy="10687050"/>
                      <wp:effectExtent l="0" t="0" r="0" b="0"/>
                      <wp:wrapNone/>
                      <wp:docPr id="2" name="Gruppo 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05C8564-9AA1-3741-A518-06A1556F88B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00" cy="10687050"/>
                                <a:chOff x="0" y="0"/>
                                <a:chExt cx="7771132" cy="10053322"/>
                              </a:xfrm>
                            </wpg:grpSpPr>
                            <wps:wsp>
                              <wps:cNvPr id="3" name="Forma"/>
                              <wps:cNvSpPr/>
                              <wps:spPr>
                                <a:xfrm>
                                  <a:off x="0" y="2552701"/>
                                  <a:ext cx="5845812" cy="750062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0687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1769" y="21600"/>
                                      </a:lnTo>
                                      <a:lnTo>
                                        <a:pt x="21600" y="6148"/>
                                      </a:lnTo>
                                      <a:lnTo>
                                        <a:pt x="137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4" name="Triangolo"/>
                              <wps:cNvSpPr/>
                              <wps:spPr>
                                <a:xfrm>
                                  <a:off x="0" y="2044700"/>
                                  <a:ext cx="3907791" cy="7816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21600"/>
                                      </a:moveTo>
                                      <a:lnTo>
                                        <a:pt x="21600" y="1080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5" name="Forma"/>
                              <wps:cNvSpPr/>
                              <wps:spPr>
                                <a:xfrm>
                                  <a:off x="0" y="0"/>
                                  <a:ext cx="7771132" cy="903986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4678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21600" y="3032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170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B2EE362" id="Gruppo 1" o:spid="_x0000_s1026" alt="&quot;&quot;" style="position:absolute;margin-left:-35.4pt;margin-top:-176.9pt;width:612pt;height:841.5pt;z-index:-251657216;mso-position-horizontal-relative:margin;mso-position-vertical-relative:page;mso-width-relative:margin;mso-height-relative:margin" coordsize="77711,10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">
                      <v:shape id="Forma" o:spid="_x0000_s1027" style="position:absolute;top:25527;width:58458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" path="m,10687l,21600r1769,l21600,6148,13712,,,10687xe" fillcolor="#d8d8d8 [2732]" stroked="f" strokeweight="1pt">
                        <v:stroke miterlimit="4" joinstyle="miter"/>
                        <v:path arrowok="t" o:extrusionok="f" o:connecttype="custom" o:connectlocs="2922906,3750311;2922906,3750311;2922906,3750311;2922906,3750311" o:connectangles="0,90,180,270"/>
                      </v:shape>
                      <v:shape id="Triangolo" o:spid="_x0000_s1028" style="position:absolute;top:20447;width:39077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" path="m,21600l21600,10802,,,,21600xe" fillcolor="#00c1c7 [3205]" stroked="f" strokeweight="1pt">
                        <v:stroke miterlimit="4" joinstyle="miter"/>
                        <v:path arrowok="t" o:extrusionok="f" o:connecttype="custom" o:connectlocs="1953896,3908426;1953896,3908426;1953896,3908426;1953896,3908426" o:connectangles="0,90,180,270"/>
                      </v:shape>
                      <v:shape id="Forma" o:spid="_x0000_s1029" style="position:absolute;width:77711;height:903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" path="m,14678r,6922l21600,3032,21600,,17075,,,14678xe" fillcolor="#123869 [3204]" stroked="f" strokeweight="1pt">
                        <v:stroke miterlimit="4" joinstyle="miter"/>
                        <v:path arrowok="t" o:extrusionok="f" o:connecttype="custom" o:connectlocs="3885566,4519931;3885566,4519931;3885566,4519931;3885566,4519931" o:connectangles="0,90,180,270"/>
                      </v:shape>
                      <w10:wrap anchorx="margin" anchory="page"/>
                    </v:group>
                  </w:pict>
                </mc:Fallback>
              </mc:AlternateContent>
            </w:r>
          </w:p>
        </w:tc>
        <w:tc>
          <w:tcPr>
            <w:tcW w:w="5237" w:type="dxa"/>
          </w:tcPr>
          <w:p w14:paraId="382834E7" w14:textId="77777777" w:rsidR="00A81248" w:rsidRPr="008C4A6E" w:rsidRDefault="00A81248"/>
        </w:tc>
      </w:tr>
      <w:tr w:rsidR="00A81248" w:rsidRPr="008C4A6E" w14:paraId="3B41152E" w14:textId="77777777" w:rsidTr="00A31A5B">
        <w:trPr>
          <w:trHeight w:val="1299"/>
        </w:trPr>
        <w:tc>
          <w:tcPr>
            <w:tcW w:w="5395" w:type="dxa"/>
          </w:tcPr>
          <w:p w14:paraId="17F01FB2" w14:textId="77777777" w:rsidR="00A81248" w:rsidRPr="008C4A6E" w:rsidRDefault="00A81248"/>
        </w:tc>
        <w:tc>
          <w:tcPr>
            <w:tcW w:w="5237" w:type="dxa"/>
          </w:tcPr>
          <w:p w14:paraId="71FCB2DF" w14:textId="530FFA7F" w:rsidR="00A81248" w:rsidRPr="008C4A6E" w:rsidRDefault="00B755EA" w:rsidP="00A81248">
            <w:pPr>
              <w:pStyle w:val="Titolo2"/>
            </w:pPr>
            <w:r>
              <w:t>BAGNIS GABRIELE</w:t>
            </w:r>
          </w:p>
          <w:p w14:paraId="06671298" w14:textId="1A86A76F" w:rsidR="00A81248" w:rsidRPr="008C4A6E" w:rsidRDefault="00B755EA" w:rsidP="00C66528">
            <w:pPr>
              <w:pStyle w:val="Titolo2"/>
            </w:pPr>
            <w:r>
              <w:t>5^A robotica</w:t>
            </w:r>
          </w:p>
        </w:tc>
      </w:tr>
      <w:tr w:rsidR="00A81248" w:rsidRPr="008C4A6E" w14:paraId="7AC5D732" w14:textId="77777777" w:rsidTr="00A31A5B">
        <w:trPr>
          <w:trHeight w:val="1402"/>
        </w:trPr>
        <w:tc>
          <w:tcPr>
            <w:tcW w:w="5395" w:type="dxa"/>
          </w:tcPr>
          <w:p w14:paraId="4AD655E2" w14:textId="77777777" w:rsidR="00A81248" w:rsidRPr="008C4A6E" w:rsidRDefault="00A81248"/>
        </w:tc>
        <w:tc>
          <w:tcPr>
            <w:tcW w:w="5237" w:type="dxa"/>
          </w:tcPr>
          <w:p w14:paraId="1BA9A694" w14:textId="09E88147" w:rsidR="00A81248" w:rsidRPr="008C4A6E" w:rsidRDefault="00B755EA" w:rsidP="00A81248">
            <w:pPr>
              <w:pStyle w:val="Titolo2"/>
            </w:pPr>
            <w:r>
              <w:t>Anno scolastico 2020/21</w:t>
            </w:r>
            <w:r w:rsidR="00C66528" w:rsidRPr="008C4A6E">
              <w:rPr>
                <w:lang w:bidi="it-IT"/>
              </w:rPr>
              <w:t xml:space="preserve"> </w:t>
            </w:r>
          </w:p>
          <w:p w14:paraId="207DD212" w14:textId="29F42394" w:rsidR="00A81248" w:rsidRDefault="00B755EA" w:rsidP="00A81248">
            <w:pPr>
              <w:pStyle w:val="Titolo2"/>
            </w:pPr>
            <w:r>
              <w:t>ITIS Mario Delpozzo</w:t>
            </w:r>
          </w:p>
          <w:p w14:paraId="56684FAF" w14:textId="31514F22" w:rsidR="00B755EA" w:rsidRPr="00B755EA" w:rsidRDefault="00B755EA" w:rsidP="00B755EA">
            <w:r w:rsidRPr="00B755EA">
              <w:rPr>
                <w:rFonts w:eastAsiaTheme="majorEastAsia" w:cstheme="majorBidi"/>
                <w:i/>
                <w:color w:val="00C1C7" w:themeColor="accent2"/>
                <w:sz w:val="42"/>
                <w:szCs w:val="26"/>
              </w:rPr>
              <w:t>C</w:t>
            </w:r>
            <w:r>
              <w:rPr>
                <w:rFonts w:eastAsiaTheme="majorEastAsia" w:cstheme="majorBidi"/>
                <w:i/>
                <w:color w:val="00C1C7" w:themeColor="accent2"/>
                <w:sz w:val="42"/>
                <w:szCs w:val="26"/>
              </w:rPr>
              <w:t>uneo</w:t>
            </w:r>
          </w:p>
        </w:tc>
      </w:tr>
    </w:tbl>
    <w:p w14:paraId="12DD8537" w14:textId="77777777" w:rsidR="000C4ED1" w:rsidRPr="008C4A6E" w:rsidRDefault="000C4ED1"/>
    <w:tbl>
      <w:tblPr>
        <w:tblW w:w="10807" w:type="dxa"/>
        <w:shd w:val="clear" w:color="auto" w:fill="EDF0F4" w:themeFill="accent3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426"/>
        <w:gridCol w:w="4977"/>
        <w:gridCol w:w="4978"/>
        <w:gridCol w:w="426"/>
      </w:tblGrid>
      <w:tr w:rsidR="001205A1" w:rsidRPr="008C4A6E" w14:paraId="26D559EF" w14:textId="77777777" w:rsidTr="005452AC">
        <w:trPr>
          <w:trHeight w:val="363"/>
        </w:trPr>
        <w:tc>
          <w:tcPr>
            <w:tcW w:w="426" w:type="dxa"/>
            <w:shd w:val="clear" w:color="auto" w:fill="EDF0F4" w:themeFill="accent3"/>
          </w:tcPr>
          <w:p w14:paraId="574C3FC2" w14:textId="77777777" w:rsidR="00A81248" w:rsidRPr="008C4A6E" w:rsidRDefault="00A81248"/>
        </w:tc>
        <w:tc>
          <w:tcPr>
            <w:tcW w:w="4977" w:type="dxa"/>
            <w:shd w:val="clear" w:color="auto" w:fill="EDF0F4" w:themeFill="accent3"/>
          </w:tcPr>
          <w:p w14:paraId="2336D8D5" w14:textId="77777777" w:rsidR="00A81248" w:rsidRPr="008C4A6E" w:rsidRDefault="00A81248"/>
        </w:tc>
        <w:tc>
          <w:tcPr>
            <w:tcW w:w="4978" w:type="dxa"/>
            <w:shd w:val="clear" w:color="auto" w:fill="EDF0F4" w:themeFill="accent3"/>
          </w:tcPr>
          <w:p w14:paraId="0A2937AD" w14:textId="77777777" w:rsidR="00A81248" w:rsidRPr="008C4A6E" w:rsidRDefault="00A81248"/>
        </w:tc>
        <w:tc>
          <w:tcPr>
            <w:tcW w:w="426" w:type="dxa"/>
            <w:shd w:val="clear" w:color="auto" w:fill="EDF0F4" w:themeFill="accent3"/>
          </w:tcPr>
          <w:p w14:paraId="6A49A895" w14:textId="77777777" w:rsidR="00A81248" w:rsidRPr="008C4A6E" w:rsidRDefault="00A81248"/>
        </w:tc>
      </w:tr>
      <w:tr w:rsidR="001205A1" w:rsidRPr="00DC1657" w14:paraId="3C5E248E" w14:textId="77777777" w:rsidTr="005452AC">
        <w:trPr>
          <w:trHeight w:val="4323"/>
        </w:trPr>
        <w:tc>
          <w:tcPr>
            <w:tcW w:w="426" w:type="dxa"/>
            <w:shd w:val="clear" w:color="auto" w:fill="EDF0F4" w:themeFill="accent3"/>
          </w:tcPr>
          <w:p w14:paraId="61E7FEB0" w14:textId="77777777" w:rsidR="001205A1" w:rsidRPr="00B755EA" w:rsidRDefault="001205A1">
            <w:pPr>
              <w:rPr>
                <w:rFonts w:asciiTheme="majorHAnsi" w:eastAsiaTheme="majorEastAsia" w:hAnsiTheme="majorHAnsi" w:cstheme="majorBidi"/>
                <w:b/>
                <w:color w:val="123869" w:themeColor="accent1"/>
                <w:sz w:val="36"/>
              </w:rPr>
            </w:pPr>
          </w:p>
        </w:tc>
        <w:tc>
          <w:tcPr>
            <w:tcW w:w="9955" w:type="dxa"/>
            <w:gridSpan w:val="2"/>
            <w:shd w:val="clear" w:color="auto" w:fill="EDF0F4" w:themeFill="accent3"/>
          </w:tcPr>
          <w:p w14:paraId="74FF6AC5" w14:textId="25BFB974" w:rsidR="001205A1" w:rsidRDefault="00370418" w:rsidP="00B755EA">
            <w:pPr>
              <w:pStyle w:val="Titolo3"/>
            </w:pPr>
            <w:r>
              <w:t>PROCESSO</w:t>
            </w:r>
            <w:r w:rsidR="00B755EA">
              <w:t xml:space="preserve"> PASSO A PASSO</w:t>
            </w:r>
          </w:p>
          <w:p w14:paraId="69EE7C3D" w14:textId="77777777" w:rsidR="00B33D43" w:rsidRPr="00B755EA" w:rsidRDefault="00B33D43" w:rsidP="00370418"/>
          <w:p w14:paraId="4EA27F92" w14:textId="19E99E30" w:rsidR="00B755EA" w:rsidRDefault="00B755EA" w:rsidP="00450FEF">
            <w:pPr>
              <w:ind w:left="702" w:hanging="702"/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PASSO </w:t>
            </w:r>
            <w:r w:rsidR="00370418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0</w:t>
            </w: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: </w:t>
            </w:r>
            <w:r w:rsidR="003E5ACF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Decidere le cartelle da creare e i permessi da dare</w:t>
            </w:r>
          </w:p>
          <w:p w14:paraId="564C75A0" w14:textId="4E496752" w:rsidR="00450FEF" w:rsidRPr="00B33D43" w:rsidRDefault="00450FEF" w:rsidP="00B755EA">
            <w:pPr>
              <w:rPr>
                <w:rFonts w:asciiTheme="majorHAnsi" w:hAnsiTheme="majorHAnsi"/>
                <w:b/>
                <w:color w:val="2AC9C9" w:themeColor="accent4" w:themeShade="80"/>
                <w:sz w:val="18"/>
                <w:szCs w:val="12"/>
              </w:rPr>
            </w:pPr>
          </w:p>
          <w:p w14:paraId="710D99B7" w14:textId="7E763C32" w:rsidR="00450FEF" w:rsidRDefault="003E5ACF" w:rsidP="00B755EA">
            <w:r>
              <w:t>Creare una tabella dove segno i gruppi dei vari utenti e i loro relativi permessi</w:t>
            </w:r>
            <w:r w:rsidR="00D96878">
              <w:t xml:space="preserve"> (la cartella condivisa non è obbligatoria ma spesso semplifica le cose).</w:t>
            </w:r>
          </w:p>
          <w:p w14:paraId="18F03697" w14:textId="77777777" w:rsidR="00D96878" w:rsidRPr="00D96878" w:rsidRDefault="00D96878" w:rsidP="00B755EA">
            <w:pPr>
              <w:rPr>
                <w:sz w:val="14"/>
                <w:szCs w:val="14"/>
              </w:rPr>
            </w:pPr>
          </w:p>
          <w:p w14:paraId="4A585EB2" w14:textId="77777777" w:rsidR="00B33D43" w:rsidRDefault="00B33D43" w:rsidP="00B755EA"/>
          <w:p w14:paraId="15BB15DB" w14:textId="37762934" w:rsidR="00B33D43" w:rsidRDefault="003E5ACF" w:rsidP="00B33D43">
            <w:pPr>
              <w:jc w:val="center"/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  <w:r w:rsidRPr="003E5ACF">
              <w:rPr>
                <w:rFonts w:asciiTheme="majorHAnsi" w:hAnsiTheme="majorHAnsi"/>
                <w:b/>
                <w:noProof/>
                <w:color w:val="2AC9C9" w:themeColor="accent4" w:themeShade="80"/>
                <w:sz w:val="36"/>
              </w:rPr>
              <w:drawing>
                <wp:inline distT="0" distB="0" distL="0" distR="0" wp14:anchorId="4B179292" wp14:editId="7711BC6B">
                  <wp:extent cx="6321425" cy="2186940"/>
                  <wp:effectExtent l="0" t="0" r="3175" b="3810"/>
                  <wp:docPr id="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10845"/>
                          <a:stretch/>
                        </pic:blipFill>
                        <pic:spPr bwMode="auto">
                          <a:xfrm>
                            <a:off x="0" y="0"/>
                            <a:ext cx="6321425" cy="2186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0D31FCA" w14:textId="77777777" w:rsidR="00370418" w:rsidRPr="00370418" w:rsidRDefault="00370418" w:rsidP="00B33D43">
            <w:pPr>
              <w:jc w:val="center"/>
              <w:rPr>
                <w:rFonts w:asciiTheme="majorHAnsi" w:hAnsiTheme="majorHAnsi"/>
                <w:b/>
                <w:color w:val="2AC9C9" w:themeColor="accent4" w:themeShade="80"/>
                <w:sz w:val="18"/>
                <w:szCs w:val="12"/>
              </w:rPr>
            </w:pPr>
          </w:p>
          <w:p w14:paraId="1AA9E0A4" w14:textId="33BFA1B0" w:rsidR="00370418" w:rsidRPr="00370418" w:rsidRDefault="00370418" w:rsidP="00370418">
            <w:pPr>
              <w:ind w:left="702" w:hanging="702"/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PASSO </w:t>
            </w:r>
            <w: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1</w:t>
            </w: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: </w:t>
            </w:r>
            <w:r w:rsidR="003E5ACF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Creare la directory principale</w:t>
            </w:r>
          </w:p>
          <w:p w14:paraId="3B6E47EB" w14:textId="15166002" w:rsidR="005452AC" w:rsidRPr="00370418" w:rsidRDefault="005452AC" w:rsidP="005452AC">
            <w:pPr>
              <w:ind w:left="702" w:hanging="702"/>
              <w:rPr>
                <w:rFonts w:asciiTheme="majorHAnsi" w:hAnsiTheme="majorHAnsi"/>
                <w:b/>
                <w:color w:val="2AC9C9" w:themeColor="accent4" w:themeShade="80"/>
                <w:sz w:val="18"/>
                <w:szCs w:val="12"/>
              </w:rPr>
            </w:pPr>
          </w:p>
          <w:p w14:paraId="29FAF503" w14:textId="4235778D" w:rsidR="00416EE0" w:rsidRDefault="00D96878" w:rsidP="00D96878">
            <w:pPr>
              <w:rPr>
                <w:noProof/>
              </w:rPr>
            </w:pPr>
            <w:r>
              <w:rPr>
                <w:noProof/>
              </w:rPr>
              <w:t>Tramite Esplora risorse di windows spostarsi sull’unità di archiviazione scelta e creare una cartella “Dati” (non è obbligatoria ma semplifica le operazioni di backup, gestione e ripristino.</w:t>
            </w:r>
          </w:p>
          <w:p w14:paraId="18383F95" w14:textId="40EBE50F" w:rsidR="00D96878" w:rsidRDefault="00D96878" w:rsidP="00D96878">
            <w:pPr>
              <w:rPr>
                <w:noProof/>
              </w:rPr>
            </w:pPr>
          </w:p>
          <w:p w14:paraId="34BF578D" w14:textId="22FBCF2E" w:rsidR="00D96878" w:rsidRDefault="00D96878" w:rsidP="00D96878">
            <w:pPr>
              <w:jc w:val="center"/>
            </w:pPr>
            <w:r w:rsidRPr="00D96878">
              <w:rPr>
                <w:noProof/>
              </w:rPr>
              <w:drawing>
                <wp:inline distT="0" distB="0" distL="0" distR="0" wp14:anchorId="3147EAF5" wp14:editId="556D3059">
                  <wp:extent cx="1406821" cy="472440"/>
                  <wp:effectExtent l="0" t="0" r="3175" b="3810"/>
                  <wp:docPr id="7" name="Immagin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5703" t="23288" r="51835" b="15049"/>
                          <a:stretch/>
                        </pic:blipFill>
                        <pic:spPr bwMode="auto">
                          <a:xfrm>
                            <a:off x="0" y="0"/>
                            <a:ext cx="1425871" cy="478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29E9525" w14:textId="7E51944E" w:rsidR="00DC1657" w:rsidRDefault="00CD1628" w:rsidP="00D96878">
            <w:pPr>
              <w:tabs>
                <w:tab w:val="left" w:pos="1752"/>
              </w:tabs>
              <w:ind w:firstLine="720"/>
              <w:rPr>
                <w:rFonts w:asciiTheme="majorHAnsi" w:hAnsiTheme="majorHAnsi"/>
                <w:b/>
                <w:color w:val="2AC9C9" w:themeColor="accent4" w:themeShade="80"/>
                <w:sz w:val="10"/>
                <w:szCs w:val="4"/>
              </w:rPr>
            </w:pPr>
            <w: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ab/>
            </w:r>
            <w:r w:rsidR="003E5ACF">
              <w:rPr>
                <w:rFonts w:asciiTheme="majorHAnsi" w:hAnsiTheme="majorHAnsi"/>
                <w:b/>
                <w:color w:val="2AC9C9" w:themeColor="accent4" w:themeShade="80"/>
                <w:sz w:val="10"/>
                <w:szCs w:val="4"/>
              </w:rPr>
              <w:tab/>
            </w:r>
          </w:p>
          <w:p w14:paraId="4F57EB80" w14:textId="77777777" w:rsidR="00DC1657" w:rsidRPr="00DC1657" w:rsidRDefault="00DC1657" w:rsidP="001C7D84">
            <w:pPr>
              <w:rPr>
                <w:rFonts w:asciiTheme="majorHAnsi" w:hAnsiTheme="majorHAnsi"/>
                <w:b/>
                <w:color w:val="2AC9C9" w:themeColor="accent4" w:themeShade="80"/>
                <w:sz w:val="10"/>
                <w:szCs w:val="4"/>
              </w:rPr>
            </w:pPr>
          </w:p>
          <w:p w14:paraId="5B2C314C" w14:textId="7DE6D942" w:rsidR="00370418" w:rsidRDefault="00370418" w:rsidP="00370418">
            <w:pPr>
              <w:ind w:left="702" w:hanging="702"/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PASSO </w:t>
            </w:r>
            <w: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2</w:t>
            </w: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: </w:t>
            </w:r>
            <w:r w:rsidR="00D96878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Creare le varie directory</w:t>
            </w:r>
          </w:p>
          <w:p w14:paraId="780CCF44" w14:textId="6FF03EDE" w:rsidR="00370418" w:rsidRPr="00DC1657" w:rsidRDefault="00370418" w:rsidP="00370418">
            <w:pPr>
              <w:rPr>
                <w:sz w:val="10"/>
                <w:szCs w:val="10"/>
              </w:rPr>
            </w:pPr>
          </w:p>
          <w:p w14:paraId="789BDAB3" w14:textId="49F6F645" w:rsidR="00370418" w:rsidRDefault="00D96878" w:rsidP="00370418">
            <w:pPr>
              <w:rPr>
                <w:noProof/>
              </w:rPr>
            </w:pPr>
            <w:r>
              <w:rPr>
                <w:noProof/>
              </w:rPr>
              <w:t xml:space="preserve">Entrare nella directory di dati precedentemente creata e creare le cartelle che sono state decise nel passo 0. </w:t>
            </w:r>
          </w:p>
          <w:p w14:paraId="7E12D1B3" w14:textId="3C46943B" w:rsidR="00D96878" w:rsidRDefault="00D96878" w:rsidP="00370418">
            <w:pPr>
              <w:rPr>
                <w:rFonts w:asciiTheme="majorHAnsi" w:hAnsiTheme="majorHAnsi"/>
                <w:b/>
                <w:color w:val="2AC9C9" w:themeColor="accent4" w:themeShade="80"/>
                <w:sz w:val="10"/>
                <w:szCs w:val="4"/>
              </w:rPr>
            </w:pPr>
          </w:p>
          <w:p w14:paraId="7AB16E14" w14:textId="4D3D51EB" w:rsidR="00D96878" w:rsidRDefault="00D96878" w:rsidP="00D96878">
            <w:pPr>
              <w:jc w:val="center"/>
              <w:rPr>
                <w:rFonts w:asciiTheme="majorHAnsi" w:hAnsiTheme="majorHAnsi"/>
                <w:b/>
                <w:color w:val="2AC9C9" w:themeColor="accent4" w:themeShade="80"/>
                <w:sz w:val="10"/>
                <w:szCs w:val="4"/>
              </w:rPr>
            </w:pPr>
            <w:r w:rsidRPr="00D96878">
              <w:rPr>
                <w:rFonts w:asciiTheme="majorHAnsi" w:hAnsiTheme="majorHAnsi"/>
                <w:b/>
                <w:noProof/>
                <w:color w:val="2AC9C9" w:themeColor="accent4" w:themeShade="80"/>
                <w:sz w:val="10"/>
                <w:szCs w:val="4"/>
              </w:rPr>
              <w:drawing>
                <wp:inline distT="0" distB="0" distL="0" distR="0" wp14:anchorId="2CA093E1" wp14:editId="3CC42E9F">
                  <wp:extent cx="3112630" cy="2186940"/>
                  <wp:effectExtent l="0" t="0" r="0" b="3810"/>
                  <wp:docPr id="6" name="Immagin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6725" cy="219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7C7B23" w14:textId="02BC94A9" w:rsidR="00D96878" w:rsidRDefault="00D96878" w:rsidP="00D96878">
            <w:pPr>
              <w:jc w:val="center"/>
              <w:rPr>
                <w:rFonts w:asciiTheme="majorHAnsi" w:hAnsiTheme="majorHAnsi"/>
                <w:b/>
                <w:color w:val="2AC9C9" w:themeColor="accent4" w:themeShade="80"/>
                <w:sz w:val="10"/>
                <w:szCs w:val="4"/>
              </w:rPr>
            </w:pPr>
          </w:p>
          <w:p w14:paraId="179FBDFC" w14:textId="664834EE" w:rsidR="00D96878" w:rsidRDefault="00D96878" w:rsidP="00D96878">
            <w:pPr>
              <w:jc w:val="center"/>
              <w:rPr>
                <w:rFonts w:asciiTheme="majorHAnsi" w:hAnsiTheme="majorHAnsi"/>
                <w:b/>
                <w:color w:val="2AC9C9" w:themeColor="accent4" w:themeShade="80"/>
                <w:sz w:val="10"/>
                <w:szCs w:val="4"/>
              </w:rPr>
            </w:pPr>
          </w:p>
          <w:p w14:paraId="7B236AC5" w14:textId="18C3FF61" w:rsidR="00D96878" w:rsidRDefault="00D96878" w:rsidP="00D96878">
            <w:pPr>
              <w:jc w:val="center"/>
              <w:rPr>
                <w:rFonts w:asciiTheme="majorHAnsi" w:hAnsiTheme="majorHAnsi"/>
                <w:b/>
                <w:color w:val="2AC9C9" w:themeColor="accent4" w:themeShade="80"/>
                <w:sz w:val="10"/>
                <w:szCs w:val="4"/>
              </w:rPr>
            </w:pPr>
          </w:p>
          <w:p w14:paraId="3228F0CD" w14:textId="77777777" w:rsidR="00D96878" w:rsidRDefault="00D96878" w:rsidP="00D96878">
            <w:pPr>
              <w:jc w:val="center"/>
              <w:rPr>
                <w:rFonts w:asciiTheme="majorHAnsi" w:hAnsiTheme="majorHAnsi"/>
                <w:b/>
                <w:color w:val="2AC9C9" w:themeColor="accent4" w:themeShade="80"/>
                <w:sz w:val="10"/>
                <w:szCs w:val="4"/>
              </w:rPr>
            </w:pPr>
          </w:p>
          <w:p w14:paraId="28E56000" w14:textId="77777777" w:rsidR="00D96878" w:rsidRPr="00DC1657" w:rsidRDefault="00D96878" w:rsidP="00370418">
            <w:pPr>
              <w:rPr>
                <w:rFonts w:asciiTheme="majorHAnsi" w:hAnsiTheme="majorHAnsi"/>
                <w:b/>
                <w:color w:val="2AC9C9" w:themeColor="accent4" w:themeShade="80"/>
                <w:sz w:val="10"/>
                <w:szCs w:val="4"/>
              </w:rPr>
            </w:pPr>
          </w:p>
          <w:p w14:paraId="0C642BFC" w14:textId="13A5297E" w:rsidR="00370418" w:rsidRDefault="00370418" w:rsidP="00370418">
            <w:pPr>
              <w:ind w:left="702" w:hanging="702"/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PASSO </w:t>
            </w:r>
            <w:r w:rsidR="00DC1657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3</w:t>
            </w: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: </w:t>
            </w:r>
            <w:r w:rsidR="00D96878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Condivisione di una cartella</w:t>
            </w:r>
          </w:p>
          <w:p w14:paraId="79F8139F" w14:textId="77777777" w:rsidR="00370418" w:rsidRPr="00DC1657" w:rsidRDefault="00370418" w:rsidP="00370418">
            <w:pPr>
              <w:rPr>
                <w:rFonts w:asciiTheme="majorHAnsi" w:hAnsiTheme="majorHAnsi"/>
                <w:b/>
                <w:color w:val="2AC9C9" w:themeColor="accent4" w:themeShade="80"/>
                <w:sz w:val="10"/>
                <w:szCs w:val="4"/>
              </w:rPr>
            </w:pPr>
          </w:p>
          <w:p w14:paraId="3D15B9FE" w14:textId="4CCE7BD4" w:rsidR="00370418" w:rsidRDefault="00D96878" w:rsidP="00370418">
            <w:r>
              <w:t xml:space="preserve">Selezionare la cartella alla quale vogliamo cambiare i permessi. Andare nella sezione proprietà e passare alla scheda </w:t>
            </w:r>
            <w:r w:rsidR="00E54F21">
              <w:t>condivisione. Selezionare allora condivisione avanzata.</w:t>
            </w:r>
          </w:p>
          <w:p w14:paraId="395198B3" w14:textId="77777777" w:rsidR="006761F7" w:rsidRPr="006761F7" w:rsidRDefault="006761F7" w:rsidP="00370418">
            <w:pPr>
              <w:rPr>
                <w:sz w:val="10"/>
                <w:szCs w:val="10"/>
              </w:rPr>
            </w:pPr>
          </w:p>
          <w:p w14:paraId="058D093D" w14:textId="267294A3" w:rsidR="00370418" w:rsidRDefault="00E54F21" w:rsidP="00DC1657">
            <w:pPr>
              <w:jc w:val="center"/>
            </w:pPr>
            <w:r w:rsidRPr="00E54F21">
              <w:rPr>
                <w:noProof/>
              </w:rPr>
              <w:drawing>
                <wp:inline distT="0" distB="0" distL="0" distR="0" wp14:anchorId="08E0CF6D" wp14:editId="6F36344B">
                  <wp:extent cx="2202180" cy="2075703"/>
                  <wp:effectExtent l="0" t="0" r="7620" b="1270"/>
                  <wp:docPr id="8" name="Immagin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3795" cy="2086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BCF328" w14:textId="2FC8F304" w:rsidR="00E54F21" w:rsidRPr="00E54F21" w:rsidRDefault="00E54F21" w:rsidP="00DC1657">
            <w:pPr>
              <w:jc w:val="center"/>
              <w:rPr>
                <w:sz w:val="18"/>
                <w:szCs w:val="18"/>
              </w:rPr>
            </w:pPr>
          </w:p>
          <w:p w14:paraId="4B1F9DBE" w14:textId="08FF34A0" w:rsidR="00E54F21" w:rsidRDefault="00E54F21" w:rsidP="00DC1657">
            <w:pPr>
              <w:jc w:val="center"/>
            </w:pPr>
            <w:r w:rsidRPr="00E54F21">
              <w:rPr>
                <w:noProof/>
              </w:rPr>
              <w:drawing>
                <wp:inline distT="0" distB="0" distL="0" distR="0" wp14:anchorId="4192822A" wp14:editId="54539FAF">
                  <wp:extent cx="2733371" cy="3657600"/>
                  <wp:effectExtent l="0" t="0" r="0" b="0"/>
                  <wp:docPr id="9" name="Immagin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819"/>
                          <a:stretch/>
                        </pic:blipFill>
                        <pic:spPr bwMode="auto">
                          <a:xfrm>
                            <a:off x="0" y="0"/>
                            <a:ext cx="2755051" cy="3686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EE4F38B" w14:textId="205FD678" w:rsidR="00DC1657" w:rsidRPr="00DC1657" w:rsidRDefault="00DC1657" w:rsidP="00DC1657">
            <w:pPr>
              <w:jc w:val="center"/>
              <w:rPr>
                <w:sz w:val="10"/>
                <w:szCs w:val="10"/>
              </w:rPr>
            </w:pPr>
          </w:p>
          <w:p w14:paraId="17B36B33" w14:textId="6B70F71F" w:rsidR="00DC1657" w:rsidRDefault="00E54F21" w:rsidP="00DC1657">
            <w:r>
              <w:t>Attivare la condivisione della cartella e passare alla sezione “autorizzazioni”.</w:t>
            </w:r>
          </w:p>
          <w:p w14:paraId="67C560E9" w14:textId="0D810BB9" w:rsidR="00E54F21" w:rsidRDefault="00E54F21" w:rsidP="00E54F21">
            <w:pPr>
              <w:jc w:val="center"/>
            </w:pPr>
            <w:r w:rsidRPr="00E54F21">
              <w:rPr>
                <w:noProof/>
              </w:rPr>
              <w:drawing>
                <wp:inline distT="0" distB="0" distL="0" distR="0" wp14:anchorId="77A5C76E" wp14:editId="5D1F09F7">
                  <wp:extent cx="2415540" cy="2446227"/>
                  <wp:effectExtent l="0" t="0" r="3810" b="0"/>
                  <wp:docPr id="10" name="Immagin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359" cy="2457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AB7008" w14:textId="77777777" w:rsidR="00E54F21" w:rsidRPr="00E54F21" w:rsidRDefault="00E54F21" w:rsidP="00E54F21">
            <w:pPr>
              <w:jc w:val="center"/>
              <w:rPr>
                <w:sz w:val="8"/>
                <w:szCs w:val="8"/>
              </w:rPr>
            </w:pPr>
          </w:p>
          <w:p w14:paraId="430588A9" w14:textId="77777777" w:rsidR="00DC1657" w:rsidRPr="00DC1657" w:rsidRDefault="00DC1657" w:rsidP="00DC1657">
            <w:pPr>
              <w:rPr>
                <w:sz w:val="12"/>
                <w:szCs w:val="12"/>
              </w:rPr>
            </w:pPr>
          </w:p>
          <w:p w14:paraId="031B838C" w14:textId="28C3A81B" w:rsidR="00DC1657" w:rsidRDefault="00DC1657" w:rsidP="00DC1657">
            <w:pPr>
              <w:jc w:val="center"/>
            </w:pPr>
          </w:p>
          <w:p w14:paraId="041C7A00" w14:textId="3DBF7DFE" w:rsidR="00DC1657" w:rsidRDefault="00E54F21" w:rsidP="00DC1657">
            <w:r>
              <w:t xml:space="preserve">Rimuovere il gruppo </w:t>
            </w:r>
            <w:proofErr w:type="spellStart"/>
            <w:r>
              <w:t>Everyone</w:t>
            </w:r>
            <w:proofErr w:type="spellEnd"/>
          </w:p>
          <w:p w14:paraId="639AC8D8" w14:textId="77777777" w:rsidR="00E54648" w:rsidRDefault="00E54648" w:rsidP="00DC1657"/>
          <w:p w14:paraId="603D902B" w14:textId="7567BAFB" w:rsidR="00DC1657" w:rsidRDefault="00E54F21" w:rsidP="00DC1657">
            <w:pPr>
              <w:jc w:val="center"/>
              <w:rPr>
                <w:rFonts w:asciiTheme="majorHAnsi" w:hAnsiTheme="majorHAnsi"/>
                <w:b/>
                <w:color w:val="2AC9C9" w:themeColor="accent4" w:themeShade="80"/>
                <w:szCs w:val="18"/>
              </w:rPr>
            </w:pPr>
            <w:r w:rsidRPr="00E54F21">
              <w:rPr>
                <w:rFonts w:asciiTheme="majorHAnsi" w:hAnsiTheme="majorHAnsi"/>
                <w:b/>
                <w:noProof/>
                <w:color w:val="2AC9C9" w:themeColor="accent4" w:themeShade="80"/>
                <w:szCs w:val="18"/>
              </w:rPr>
              <w:drawing>
                <wp:inline distT="0" distB="0" distL="0" distR="0" wp14:anchorId="277D2127" wp14:editId="066D934A">
                  <wp:extent cx="3982006" cy="2048161"/>
                  <wp:effectExtent l="0" t="0" r="0" b="9525"/>
                  <wp:docPr id="11" name="Immagin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006" cy="2048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679FD6" w14:textId="77777777" w:rsidR="00E54648" w:rsidRPr="00E54648" w:rsidRDefault="00E54648" w:rsidP="00DC1657">
            <w:pPr>
              <w:jc w:val="center"/>
              <w:rPr>
                <w:rFonts w:asciiTheme="majorHAnsi" w:hAnsiTheme="majorHAnsi"/>
                <w:b/>
                <w:color w:val="2AC9C9" w:themeColor="accent4" w:themeShade="80"/>
                <w:sz w:val="12"/>
                <w:szCs w:val="6"/>
              </w:rPr>
            </w:pPr>
          </w:p>
          <w:p w14:paraId="07154F2F" w14:textId="4FBD9C67" w:rsidR="005C2B04" w:rsidRPr="005C2B04" w:rsidRDefault="00E54F21" w:rsidP="00E54F21">
            <w:r>
              <w:t>Aggiungere i permessi al gruppo inserendo</w:t>
            </w:r>
            <w:r w:rsidR="005C2B04">
              <w:t xml:space="preserve"> il nome e selezionare controlla nomi.  (Se inserisco </w:t>
            </w:r>
            <w:r>
              <w:t>direzione</w:t>
            </w:r>
            <w:r w:rsidR="005C2B04">
              <w:t xml:space="preserve"> lo strumento completerà automaticamente la scritta). Cliccare ok.</w:t>
            </w:r>
            <w:r w:rsidR="009F03E4">
              <w:t xml:space="preserve"> </w:t>
            </w:r>
          </w:p>
          <w:p w14:paraId="16BC9ADB" w14:textId="77777777" w:rsidR="00945314" w:rsidRPr="005C2B04" w:rsidRDefault="00945314" w:rsidP="00945314">
            <w:pPr>
              <w:ind w:left="702" w:hanging="702"/>
              <w:jc w:val="center"/>
            </w:pPr>
          </w:p>
          <w:p w14:paraId="3A2DB0AB" w14:textId="61E00377" w:rsidR="00945314" w:rsidRDefault="00E54F21" w:rsidP="00945314">
            <w:pPr>
              <w:ind w:left="702" w:hanging="702"/>
              <w:jc w:val="center"/>
            </w:pPr>
            <w:r w:rsidRPr="00E54F21">
              <w:rPr>
                <w:noProof/>
              </w:rPr>
              <w:drawing>
                <wp:inline distT="0" distB="0" distL="0" distR="0" wp14:anchorId="2BDA4A91" wp14:editId="706B5D1D">
                  <wp:extent cx="4429743" cy="2410161"/>
                  <wp:effectExtent l="0" t="0" r="9525" b="9525"/>
                  <wp:docPr id="17" name="Immagin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743" cy="2410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F1D5A7" w14:textId="117B5435" w:rsidR="00E54F21" w:rsidRDefault="00E54F21" w:rsidP="00945314">
            <w:pPr>
              <w:ind w:left="702" w:hanging="702"/>
              <w:jc w:val="center"/>
            </w:pPr>
          </w:p>
          <w:p w14:paraId="21D1A713" w14:textId="64BA908E" w:rsidR="009F03E4" w:rsidRDefault="009F03E4" w:rsidP="009F03E4">
            <w:pPr>
              <w:ind w:left="-6" w:firstLine="6"/>
            </w:pPr>
            <w:r>
              <w:t>Aggiungiamo il permesso di modifica a quello di lettura secondo quanto stabilito nel passo 0.</w:t>
            </w:r>
          </w:p>
          <w:p w14:paraId="64488D26" w14:textId="4E5BC46B" w:rsidR="009F03E4" w:rsidRDefault="009F03E4" w:rsidP="009F03E4">
            <w:pPr>
              <w:ind w:left="-6" w:firstLine="6"/>
            </w:pPr>
          </w:p>
          <w:p w14:paraId="318B2001" w14:textId="2FAC2801" w:rsidR="009F03E4" w:rsidRDefault="009F03E4" w:rsidP="009F03E4">
            <w:pPr>
              <w:ind w:left="-6" w:firstLine="6"/>
              <w:jc w:val="center"/>
            </w:pPr>
            <w:r w:rsidRPr="009F03E4">
              <w:rPr>
                <w:noProof/>
              </w:rPr>
              <w:drawing>
                <wp:inline distT="0" distB="0" distL="0" distR="0" wp14:anchorId="7A8774A5" wp14:editId="3483C6B5">
                  <wp:extent cx="3803552" cy="1120140"/>
                  <wp:effectExtent l="0" t="0" r="6985" b="3810"/>
                  <wp:docPr id="20" name="Immagin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2915" cy="1122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10CC24" w14:textId="77777777" w:rsidR="009F03E4" w:rsidRDefault="009F03E4" w:rsidP="009F03E4">
            <w:pPr>
              <w:ind w:left="-6" w:firstLine="6"/>
            </w:pPr>
          </w:p>
          <w:p w14:paraId="435A1E04" w14:textId="03034F95" w:rsidR="00E54F21" w:rsidRDefault="00E54F21" w:rsidP="009F03E4">
            <w:pPr>
              <w:ind w:left="-6" w:firstLine="6"/>
            </w:pPr>
            <w:r>
              <w:t>Aggiungere il gruppo Domain Admin</w:t>
            </w:r>
            <w:r w:rsidR="009F03E4">
              <w:t>s</w:t>
            </w:r>
            <w:r>
              <w:t xml:space="preserve"> </w:t>
            </w:r>
            <w:r w:rsidR="009F03E4">
              <w:t>perché</w:t>
            </w:r>
            <w:r>
              <w:t xml:space="preserve"> sono gli amministratori del dominio</w:t>
            </w:r>
            <w:r w:rsidR="009F03E4">
              <w:t xml:space="preserve"> dandogli il controllo completo della cartella.</w:t>
            </w:r>
          </w:p>
          <w:p w14:paraId="0866350E" w14:textId="77777777" w:rsidR="009F03E4" w:rsidRPr="005C2B04" w:rsidRDefault="009F03E4" w:rsidP="00E54F21">
            <w:pPr>
              <w:ind w:left="702" w:hanging="702"/>
            </w:pPr>
          </w:p>
          <w:p w14:paraId="655B8646" w14:textId="6995CB28" w:rsidR="00945314" w:rsidRDefault="009F03E4" w:rsidP="00945314">
            <w:pPr>
              <w:ind w:left="702" w:hanging="702"/>
              <w:jc w:val="center"/>
            </w:pPr>
            <w:r w:rsidRPr="009F03E4">
              <w:rPr>
                <w:noProof/>
              </w:rPr>
              <w:drawing>
                <wp:inline distT="0" distB="0" distL="0" distR="0" wp14:anchorId="7A1F3E68" wp14:editId="35571A39">
                  <wp:extent cx="3800903" cy="1074420"/>
                  <wp:effectExtent l="0" t="0" r="9525" b="0"/>
                  <wp:docPr id="21" name="Immagin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5902" cy="1078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9F9E31" w14:textId="30847D6B" w:rsidR="009F03E4" w:rsidRDefault="009F03E4" w:rsidP="00945314">
            <w:pPr>
              <w:ind w:left="702" w:hanging="702"/>
              <w:jc w:val="center"/>
            </w:pPr>
          </w:p>
          <w:p w14:paraId="65CC2D83" w14:textId="64FAEAE8" w:rsidR="009F03E4" w:rsidRDefault="009F03E4" w:rsidP="00945314">
            <w:pPr>
              <w:ind w:left="702" w:hanging="702"/>
              <w:jc w:val="center"/>
            </w:pPr>
          </w:p>
          <w:p w14:paraId="0912AAD7" w14:textId="77777777" w:rsidR="009F03E4" w:rsidRDefault="009F03E4" w:rsidP="00945314">
            <w:pPr>
              <w:ind w:left="702" w:hanging="702"/>
              <w:jc w:val="center"/>
            </w:pPr>
          </w:p>
          <w:p w14:paraId="2B4B699F" w14:textId="7E0DA7E2" w:rsidR="005C2B04" w:rsidRDefault="005C2B04" w:rsidP="005C2B04">
            <w:pPr>
              <w:ind w:left="702" w:hanging="702"/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PASSO </w:t>
            </w:r>
            <w: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5b:</w:t>
            </w: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 </w:t>
            </w:r>
            <w:r w:rsidR="009F03E4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Aggiungere sicurezza alle cartelle</w:t>
            </w:r>
          </w:p>
          <w:p w14:paraId="071FC6CC" w14:textId="77777777" w:rsidR="005C2B04" w:rsidRPr="006761F7" w:rsidRDefault="005C2B04" w:rsidP="005C2B04">
            <w:pPr>
              <w:rPr>
                <w:rFonts w:asciiTheme="majorHAnsi" w:hAnsiTheme="majorHAnsi"/>
                <w:b/>
                <w:color w:val="2AC9C9" w:themeColor="accent4" w:themeShade="80"/>
                <w:sz w:val="12"/>
                <w:szCs w:val="6"/>
              </w:rPr>
            </w:pPr>
          </w:p>
          <w:p w14:paraId="29BB5F3D" w14:textId="77777777" w:rsidR="00945DCD" w:rsidRPr="006761F7" w:rsidRDefault="00945DCD" w:rsidP="00945DCD">
            <w:pPr>
              <w:rPr>
                <w:rFonts w:asciiTheme="majorHAnsi" w:hAnsiTheme="majorHAnsi"/>
                <w:b/>
                <w:color w:val="2AC9C9" w:themeColor="accent4" w:themeShade="80"/>
                <w:sz w:val="12"/>
                <w:szCs w:val="6"/>
              </w:rPr>
            </w:pPr>
          </w:p>
          <w:p w14:paraId="14416055" w14:textId="55D69537" w:rsidR="00945DCD" w:rsidRDefault="009F03E4" w:rsidP="00945DCD">
            <w:r>
              <w:t xml:space="preserve">Confermare tutto, tornare su proprietà e spostarsi nella scheda “Sicurezza”. </w:t>
            </w:r>
          </w:p>
          <w:p w14:paraId="2FFB836A" w14:textId="77777777" w:rsidR="005C2B04" w:rsidRPr="00945DCD" w:rsidRDefault="005C2B04" w:rsidP="005C2B04">
            <w:pPr>
              <w:rPr>
                <w:sz w:val="10"/>
                <w:szCs w:val="10"/>
              </w:rPr>
            </w:pPr>
          </w:p>
          <w:p w14:paraId="006A363B" w14:textId="063A251E" w:rsidR="005C2B04" w:rsidRPr="005C2B04" w:rsidRDefault="009F03E4" w:rsidP="00945314">
            <w:pPr>
              <w:ind w:left="702" w:hanging="702"/>
              <w:jc w:val="center"/>
            </w:pPr>
            <w:r w:rsidRPr="009F03E4">
              <w:rPr>
                <w:noProof/>
              </w:rPr>
              <w:drawing>
                <wp:inline distT="0" distB="0" distL="0" distR="0" wp14:anchorId="7FAE9BA7" wp14:editId="31A044A5">
                  <wp:extent cx="2898880" cy="3901440"/>
                  <wp:effectExtent l="0" t="0" r="0" b="3810"/>
                  <wp:docPr id="27" name="Immagin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061" cy="3911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0C50D1" w14:textId="0A71C127" w:rsidR="00945314" w:rsidRDefault="00945314" w:rsidP="00945314">
            <w:pPr>
              <w:ind w:left="702" w:hanging="702"/>
              <w:jc w:val="center"/>
            </w:pPr>
          </w:p>
          <w:p w14:paraId="490BA379" w14:textId="1F517E35" w:rsidR="009F03E4" w:rsidRDefault="009F03E4" w:rsidP="009F03E4">
            <w:r>
              <w:t>Le impostazioni attuali permettono a tutti di vedere la cartella e selezionare Avanzate per disattivare l’ereditarietà dei permessi (spunte grigie).</w:t>
            </w:r>
          </w:p>
          <w:p w14:paraId="07EACFA2" w14:textId="359852DE" w:rsidR="00945DCD" w:rsidRDefault="00945DCD" w:rsidP="00945314">
            <w:pPr>
              <w:ind w:left="702" w:hanging="702"/>
              <w:jc w:val="center"/>
            </w:pPr>
          </w:p>
          <w:p w14:paraId="2FAFE5B7" w14:textId="001A0858" w:rsidR="009F03E4" w:rsidRDefault="009F03E4" w:rsidP="00945314">
            <w:pPr>
              <w:ind w:left="702" w:hanging="702"/>
              <w:jc w:val="center"/>
            </w:pPr>
            <w:r w:rsidRPr="009F03E4">
              <w:rPr>
                <w:noProof/>
              </w:rPr>
              <w:drawing>
                <wp:inline distT="0" distB="0" distL="0" distR="0" wp14:anchorId="204A2F9F" wp14:editId="47C15926">
                  <wp:extent cx="5618625" cy="3787140"/>
                  <wp:effectExtent l="0" t="0" r="1270" b="3810"/>
                  <wp:docPr id="28" name="Immagin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9407" cy="3807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BECBC0" w14:textId="77777777" w:rsidR="009F03E4" w:rsidRPr="005C2B04" w:rsidRDefault="009F03E4" w:rsidP="00945314">
            <w:pPr>
              <w:ind w:left="702" w:hanging="702"/>
              <w:jc w:val="center"/>
            </w:pPr>
          </w:p>
          <w:p w14:paraId="0FE91E20" w14:textId="77777777" w:rsidR="009F03E4" w:rsidRDefault="009F03E4" w:rsidP="00DC1657"/>
          <w:p w14:paraId="42FD32D0" w14:textId="146ADB7C" w:rsidR="005C2B04" w:rsidRDefault="009F03E4" w:rsidP="00DC1657">
            <w:r>
              <w:t>Ora che le spunte sono in neretto possiamo procedere con la modifica dei permessi.</w:t>
            </w:r>
          </w:p>
          <w:p w14:paraId="3D8A6535" w14:textId="77777777" w:rsidR="00DC1657" w:rsidRPr="006761F7" w:rsidRDefault="00DC1657" w:rsidP="00DC1657">
            <w:pPr>
              <w:rPr>
                <w:sz w:val="10"/>
                <w:szCs w:val="10"/>
              </w:rPr>
            </w:pPr>
          </w:p>
          <w:p w14:paraId="3D3BFD9F" w14:textId="319A3141" w:rsidR="005C2B04" w:rsidRDefault="009F03E4" w:rsidP="005C2B04">
            <w:pPr>
              <w:ind w:left="702" w:hanging="702"/>
              <w:jc w:val="center"/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  <w:r w:rsidRPr="009F03E4">
              <w:rPr>
                <w:rFonts w:asciiTheme="majorHAnsi" w:hAnsiTheme="majorHAnsi"/>
                <w:b/>
                <w:noProof/>
                <w:color w:val="2AC9C9" w:themeColor="accent4" w:themeShade="80"/>
                <w:sz w:val="36"/>
              </w:rPr>
              <w:drawing>
                <wp:inline distT="0" distB="0" distL="0" distR="0" wp14:anchorId="3727B05C" wp14:editId="6D8565AB">
                  <wp:extent cx="2910840" cy="3935894"/>
                  <wp:effectExtent l="0" t="0" r="3810" b="7620"/>
                  <wp:docPr id="29" name="Immagin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0558" cy="3949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606641" w14:textId="404D56BC" w:rsidR="009F03E4" w:rsidRPr="009F03E4" w:rsidRDefault="009F03E4" w:rsidP="005C2B04">
            <w:pPr>
              <w:ind w:left="702" w:hanging="702"/>
              <w:jc w:val="center"/>
              <w:rPr>
                <w:rFonts w:asciiTheme="majorHAnsi" w:hAnsiTheme="majorHAnsi"/>
                <w:b/>
                <w:color w:val="2AC9C9" w:themeColor="accent4" w:themeShade="80"/>
                <w:sz w:val="18"/>
                <w:szCs w:val="12"/>
              </w:rPr>
            </w:pPr>
          </w:p>
          <w:p w14:paraId="72052E41" w14:textId="78942776" w:rsidR="009F03E4" w:rsidRPr="009F03E4" w:rsidRDefault="009F03E4" w:rsidP="009F03E4">
            <w:r w:rsidRPr="009F03E4">
              <w:t>Rimuovere ora il gruppo “Users” e dare i permessi a Direzione (come da condivisione)</w:t>
            </w:r>
          </w:p>
          <w:p w14:paraId="56CADCE2" w14:textId="14623003" w:rsidR="005C2B04" w:rsidRDefault="005C2B04" w:rsidP="005C2B04">
            <w:pPr>
              <w:rPr>
                <w:rFonts w:asciiTheme="majorHAnsi" w:hAnsiTheme="majorHAnsi"/>
                <w:b/>
                <w:color w:val="2AC9C9" w:themeColor="accent4" w:themeShade="80"/>
                <w:sz w:val="18"/>
                <w:szCs w:val="12"/>
              </w:rPr>
            </w:pPr>
          </w:p>
          <w:p w14:paraId="15D8936C" w14:textId="1E536E7B" w:rsidR="009F03E4" w:rsidRDefault="009F03E4" w:rsidP="009F03E4">
            <w:pPr>
              <w:jc w:val="center"/>
              <w:rPr>
                <w:rFonts w:asciiTheme="majorHAnsi" w:hAnsiTheme="majorHAnsi"/>
                <w:b/>
                <w:color w:val="2AC9C9" w:themeColor="accent4" w:themeShade="80"/>
                <w:sz w:val="18"/>
                <w:szCs w:val="12"/>
              </w:rPr>
            </w:pPr>
            <w:r w:rsidRPr="009F03E4">
              <w:rPr>
                <w:rFonts w:asciiTheme="majorHAnsi" w:hAnsiTheme="majorHAnsi"/>
                <w:b/>
                <w:noProof/>
                <w:color w:val="2AC9C9" w:themeColor="accent4" w:themeShade="80"/>
                <w:sz w:val="18"/>
                <w:szCs w:val="12"/>
              </w:rPr>
              <w:drawing>
                <wp:inline distT="0" distB="0" distL="0" distR="0" wp14:anchorId="5FBBA8B7" wp14:editId="095ED278">
                  <wp:extent cx="3354284" cy="4053840"/>
                  <wp:effectExtent l="0" t="0" r="0" b="3810"/>
                  <wp:docPr id="30" name="Immagin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8174" cy="4058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C22B6C" w14:textId="11086D55" w:rsidR="00DE34C2" w:rsidRDefault="00DE34C2" w:rsidP="009F03E4">
            <w:pPr>
              <w:jc w:val="center"/>
              <w:rPr>
                <w:rFonts w:asciiTheme="majorHAnsi" w:hAnsiTheme="majorHAnsi"/>
                <w:b/>
                <w:color w:val="2AC9C9" w:themeColor="accent4" w:themeShade="80"/>
                <w:sz w:val="18"/>
                <w:szCs w:val="12"/>
              </w:rPr>
            </w:pPr>
          </w:p>
          <w:p w14:paraId="0B5717F9" w14:textId="6A80AF47" w:rsidR="00DE34C2" w:rsidRPr="00DE34C2" w:rsidRDefault="00DE34C2" w:rsidP="00DE34C2">
            <w:r w:rsidRPr="00DE34C2">
              <w:t>Per la condivisa è possibile dare i permessi a domain users.</w:t>
            </w:r>
          </w:p>
          <w:p w14:paraId="2341F77A" w14:textId="5E80D222" w:rsidR="00E816F3" w:rsidRPr="00DE34C2" w:rsidRDefault="00E816F3" w:rsidP="009F03E4"/>
        </w:tc>
        <w:tc>
          <w:tcPr>
            <w:tcW w:w="426" w:type="dxa"/>
            <w:shd w:val="clear" w:color="auto" w:fill="EDF0F4" w:themeFill="accent3"/>
          </w:tcPr>
          <w:p w14:paraId="34BFC7BB" w14:textId="77777777" w:rsidR="001205A1" w:rsidRPr="00DE34C2" w:rsidRDefault="001205A1"/>
        </w:tc>
      </w:tr>
    </w:tbl>
    <w:p w14:paraId="55ABD123" w14:textId="1DF79B07" w:rsidR="00A81248" w:rsidRPr="00DE34C2" w:rsidRDefault="00A81248" w:rsidP="00E816F3">
      <w:pPr>
        <w:rPr>
          <w:sz w:val="2"/>
          <w:szCs w:val="2"/>
        </w:rPr>
      </w:pPr>
    </w:p>
    <w:sectPr w:rsidR="00A81248" w:rsidRPr="00DE34C2" w:rsidSect="00A31A5B">
      <w:footerReference w:type="even" r:id="rId24"/>
      <w:footerReference w:type="default" r:id="rId25"/>
      <w:pgSz w:w="11906" w:h="16838" w:code="9"/>
      <w:pgMar w:top="720" w:right="624" w:bottom="1077" w:left="624" w:header="709" w:footer="43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C707F6" w14:textId="77777777" w:rsidR="002D2E6F" w:rsidRDefault="002D2E6F" w:rsidP="001205A1">
      <w:r>
        <w:separator/>
      </w:r>
    </w:p>
  </w:endnote>
  <w:endnote w:type="continuationSeparator" w:id="0">
    <w:p w14:paraId="16DCD8FA" w14:textId="77777777" w:rsidR="002D2E6F" w:rsidRDefault="002D2E6F" w:rsidP="00120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eropagina"/>
      </w:rPr>
      <w:id w:val="1697884697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1904C4A6" w14:textId="77777777" w:rsidR="001205A1" w:rsidRDefault="001205A1" w:rsidP="001739D4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  <w:lang w:bidi="it-IT"/>
          </w:rPr>
          <w:fldChar w:fldCharType="begin"/>
        </w:r>
        <w:r>
          <w:rPr>
            <w:rStyle w:val="Numeropagina"/>
            <w:lang w:bidi="it-IT"/>
          </w:rPr>
          <w:instrText xml:space="preserve"> PAGE </w:instrText>
        </w:r>
        <w:r>
          <w:rPr>
            <w:rStyle w:val="Numeropagina"/>
            <w:lang w:bidi="it-IT"/>
          </w:rPr>
          <w:fldChar w:fldCharType="separate"/>
        </w:r>
        <w:r w:rsidR="007B0740">
          <w:rPr>
            <w:rStyle w:val="Numeropagina"/>
            <w:noProof/>
            <w:lang w:bidi="it-IT"/>
          </w:rPr>
          <w:t>2</w:t>
        </w:r>
        <w:r>
          <w:rPr>
            <w:rStyle w:val="Numeropagina"/>
            <w:lang w:bidi="it-IT"/>
          </w:rPr>
          <w:fldChar w:fldCharType="end"/>
        </w:r>
      </w:p>
    </w:sdtContent>
  </w:sdt>
  <w:p w14:paraId="66F8D51E" w14:textId="77777777" w:rsidR="001205A1" w:rsidRDefault="001205A1" w:rsidP="001205A1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eropagina"/>
      </w:rPr>
      <w:id w:val="-1041358343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7DD5B171" w14:textId="77777777" w:rsidR="001205A1" w:rsidRDefault="001205A1" w:rsidP="001739D4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  <w:lang w:bidi="it-IT"/>
          </w:rPr>
          <w:fldChar w:fldCharType="begin"/>
        </w:r>
        <w:r>
          <w:rPr>
            <w:rStyle w:val="Numeropagina"/>
            <w:lang w:bidi="it-IT"/>
          </w:rPr>
          <w:instrText xml:space="preserve"> PAGE </w:instrText>
        </w:r>
        <w:r>
          <w:rPr>
            <w:rStyle w:val="Numeropagina"/>
            <w:lang w:bidi="it-IT"/>
          </w:rPr>
          <w:fldChar w:fldCharType="separate"/>
        </w:r>
        <w:r w:rsidR="00A84125">
          <w:rPr>
            <w:rStyle w:val="Numeropagina"/>
            <w:noProof/>
            <w:lang w:bidi="it-IT"/>
          </w:rPr>
          <w:t>4</w:t>
        </w:r>
        <w:r>
          <w:rPr>
            <w:rStyle w:val="Numeropagina"/>
            <w:lang w:bidi="it-IT"/>
          </w:rPr>
          <w:fldChar w:fldCharType="end"/>
        </w:r>
      </w:p>
    </w:sdtContent>
  </w:sdt>
  <w:tbl>
    <w:tblPr>
      <w:tblW w:w="10999" w:type="dxa"/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5670"/>
      <w:gridCol w:w="5329"/>
    </w:tblGrid>
    <w:tr w:rsidR="001205A1" w14:paraId="3BB79845" w14:textId="77777777" w:rsidTr="003E5ACF">
      <w:tc>
        <w:tcPr>
          <w:tcW w:w="5670" w:type="dxa"/>
        </w:tcPr>
        <w:p w14:paraId="0A0526AD" w14:textId="3756D123" w:rsidR="001205A1" w:rsidRPr="001205A1" w:rsidRDefault="003E5ACF" w:rsidP="003E5ACF">
          <w:pPr>
            <w:pStyle w:val="Pidipagina"/>
            <w:ind w:right="-342"/>
          </w:pPr>
          <w:r>
            <w:t>CONDIVISIONE CARTELLE</w:t>
          </w:r>
          <w:r w:rsidR="00B755EA">
            <w:t xml:space="preserve"> WINDOWS SERVER 2012</w:t>
          </w:r>
        </w:p>
      </w:tc>
      <w:tc>
        <w:tcPr>
          <w:tcW w:w="5329" w:type="dxa"/>
        </w:tcPr>
        <w:p w14:paraId="02A9809C" w14:textId="77777777" w:rsidR="001205A1" w:rsidRPr="001205A1" w:rsidRDefault="001205A1" w:rsidP="00A31A5B">
          <w:pPr>
            <w:pStyle w:val="Pidipagina"/>
          </w:pPr>
        </w:p>
      </w:tc>
    </w:tr>
  </w:tbl>
  <w:p w14:paraId="0D59605F" w14:textId="77777777" w:rsidR="001205A1" w:rsidRDefault="001205A1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C728C0" w14:textId="77777777" w:rsidR="002D2E6F" w:rsidRDefault="002D2E6F" w:rsidP="001205A1">
      <w:r>
        <w:separator/>
      </w:r>
    </w:p>
  </w:footnote>
  <w:footnote w:type="continuationSeparator" w:id="0">
    <w:p w14:paraId="51B2BA62" w14:textId="77777777" w:rsidR="002D2E6F" w:rsidRDefault="002D2E6F" w:rsidP="001205A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attachedTemplate r:id="rId1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5EA"/>
    <w:rsid w:val="00084FD3"/>
    <w:rsid w:val="000C4ED1"/>
    <w:rsid w:val="001205A1"/>
    <w:rsid w:val="001C7D84"/>
    <w:rsid w:val="00222A72"/>
    <w:rsid w:val="00255E94"/>
    <w:rsid w:val="002560A5"/>
    <w:rsid w:val="00256806"/>
    <w:rsid w:val="002877E8"/>
    <w:rsid w:val="00290DC2"/>
    <w:rsid w:val="002B0D15"/>
    <w:rsid w:val="002B7D95"/>
    <w:rsid w:val="002D2E6F"/>
    <w:rsid w:val="002E7C4E"/>
    <w:rsid w:val="0031055C"/>
    <w:rsid w:val="00370418"/>
    <w:rsid w:val="00371EE1"/>
    <w:rsid w:val="003A798E"/>
    <w:rsid w:val="003E5ACF"/>
    <w:rsid w:val="003F37C2"/>
    <w:rsid w:val="00416EE0"/>
    <w:rsid w:val="00425A99"/>
    <w:rsid w:val="00450FEF"/>
    <w:rsid w:val="005452AC"/>
    <w:rsid w:val="005A70CC"/>
    <w:rsid w:val="005C2B04"/>
    <w:rsid w:val="005E6B25"/>
    <w:rsid w:val="005F4F46"/>
    <w:rsid w:val="006761F7"/>
    <w:rsid w:val="006C60E6"/>
    <w:rsid w:val="0071736F"/>
    <w:rsid w:val="00724DC4"/>
    <w:rsid w:val="00747BE9"/>
    <w:rsid w:val="007B0740"/>
    <w:rsid w:val="007C1BAB"/>
    <w:rsid w:val="008778CF"/>
    <w:rsid w:val="008C4A6E"/>
    <w:rsid w:val="008E4234"/>
    <w:rsid w:val="00945314"/>
    <w:rsid w:val="00945DCD"/>
    <w:rsid w:val="009F03E4"/>
    <w:rsid w:val="00A15CF7"/>
    <w:rsid w:val="00A24793"/>
    <w:rsid w:val="00A31A5B"/>
    <w:rsid w:val="00A448AE"/>
    <w:rsid w:val="00A7719D"/>
    <w:rsid w:val="00A81248"/>
    <w:rsid w:val="00A84125"/>
    <w:rsid w:val="00AF7F87"/>
    <w:rsid w:val="00B267BB"/>
    <w:rsid w:val="00B33D43"/>
    <w:rsid w:val="00B755EA"/>
    <w:rsid w:val="00BC6C65"/>
    <w:rsid w:val="00BC765E"/>
    <w:rsid w:val="00BF7864"/>
    <w:rsid w:val="00C05663"/>
    <w:rsid w:val="00C66528"/>
    <w:rsid w:val="00C673F6"/>
    <w:rsid w:val="00C915F0"/>
    <w:rsid w:val="00C95B1F"/>
    <w:rsid w:val="00CD1628"/>
    <w:rsid w:val="00CD6A20"/>
    <w:rsid w:val="00D238B0"/>
    <w:rsid w:val="00D45A34"/>
    <w:rsid w:val="00D53ED8"/>
    <w:rsid w:val="00D96878"/>
    <w:rsid w:val="00DC1657"/>
    <w:rsid w:val="00DE34C2"/>
    <w:rsid w:val="00E54648"/>
    <w:rsid w:val="00E54F21"/>
    <w:rsid w:val="00E61C1A"/>
    <w:rsid w:val="00E816F3"/>
    <w:rsid w:val="00EC4FCE"/>
    <w:rsid w:val="00EF4F61"/>
    <w:rsid w:val="00FB65B8"/>
    <w:rsid w:val="00FC49AE"/>
    <w:rsid w:val="00FD2FC3"/>
    <w:rsid w:val="00FE6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6C924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 w:unhideWhenUsed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uiPriority w:val="6"/>
    <w:qFormat/>
    <w:rsid w:val="00945DCD"/>
  </w:style>
  <w:style w:type="paragraph" w:styleId="Titolo1">
    <w:name w:val="heading 1"/>
    <w:basedOn w:val="Normale"/>
    <w:next w:val="Normale"/>
    <w:link w:val="Titolo1Carattere"/>
    <w:qFormat/>
    <w:rsid w:val="00C665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paragraph" w:styleId="Titolo2">
    <w:name w:val="heading 2"/>
    <w:basedOn w:val="Normale"/>
    <w:next w:val="Normale"/>
    <w:link w:val="Titolo2Carattere"/>
    <w:uiPriority w:val="1"/>
    <w:qFormat/>
    <w:rsid w:val="00C66528"/>
    <w:pPr>
      <w:keepNext/>
      <w:keepLines/>
      <w:outlineLvl w:val="1"/>
    </w:pPr>
    <w:rPr>
      <w:rFonts w:eastAsiaTheme="majorEastAsia" w:cstheme="majorBidi"/>
      <w:i/>
      <w:color w:val="00C1C7" w:themeColor="accent2"/>
      <w:sz w:val="42"/>
      <w:szCs w:val="26"/>
    </w:rPr>
  </w:style>
  <w:style w:type="paragraph" w:styleId="Titolo3">
    <w:name w:val="heading 3"/>
    <w:basedOn w:val="Normale"/>
    <w:next w:val="Normale"/>
    <w:link w:val="Titolo3Carattere"/>
    <w:uiPriority w:val="2"/>
    <w:qFormat/>
    <w:rsid w:val="00C66528"/>
    <w:pPr>
      <w:keepNext/>
      <w:keepLines/>
      <w:outlineLvl w:val="2"/>
    </w:pPr>
    <w:rPr>
      <w:rFonts w:asciiTheme="majorHAnsi" w:eastAsiaTheme="majorEastAsia" w:hAnsiTheme="majorHAnsi" w:cstheme="majorBidi"/>
      <w:b/>
      <w:color w:val="123869" w:themeColor="accent1"/>
      <w:sz w:val="36"/>
    </w:rPr>
  </w:style>
  <w:style w:type="paragraph" w:styleId="Titolo4">
    <w:name w:val="heading 4"/>
    <w:basedOn w:val="Normale"/>
    <w:next w:val="Normale"/>
    <w:link w:val="Titolo4Carattere"/>
    <w:uiPriority w:val="3"/>
    <w:qFormat/>
    <w:rsid w:val="00C66528"/>
    <w:pPr>
      <w:keepNext/>
      <w:keepLines/>
      <w:outlineLvl w:val="3"/>
    </w:pPr>
    <w:rPr>
      <w:rFonts w:eastAsiaTheme="majorEastAsia" w:cstheme="majorBidi"/>
      <w:i/>
      <w:iCs/>
      <w:color w:val="000000" w:themeColor="text1"/>
      <w:sz w:val="32"/>
    </w:rPr>
  </w:style>
  <w:style w:type="paragraph" w:styleId="Titolo5">
    <w:name w:val="heading 5"/>
    <w:basedOn w:val="Normale"/>
    <w:next w:val="Normale"/>
    <w:link w:val="Titolo5Carattere"/>
    <w:uiPriority w:val="4"/>
    <w:qFormat/>
    <w:rsid w:val="00C66528"/>
    <w:pPr>
      <w:keepNext/>
      <w:keepLines/>
      <w:spacing w:line="192" w:lineRule="auto"/>
      <w:outlineLvl w:val="4"/>
    </w:pPr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stofumetto">
    <w:name w:val="Balloon Text"/>
    <w:basedOn w:val="Normale"/>
    <w:link w:val="TestofumettoCarattere"/>
    <w:uiPriority w:val="99"/>
    <w:semiHidden/>
    <w:rsid w:val="00A81248"/>
    <w:rPr>
      <w:rFonts w:ascii="Times New Roman" w:hAnsi="Times New Roman" w:cs="Times New Roman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C66528"/>
    <w:rPr>
      <w:rFonts w:ascii="Times New Roman" w:hAnsi="Times New Roman" w:cs="Times New Roman"/>
      <w:sz w:val="18"/>
      <w:szCs w:val="18"/>
    </w:rPr>
  </w:style>
  <w:style w:type="character" w:customStyle="1" w:styleId="Titolo1Carattere">
    <w:name w:val="Titolo 1 Carattere"/>
    <w:basedOn w:val="Carpredefinitoparagrafo"/>
    <w:link w:val="Titolo1"/>
    <w:rsid w:val="00C66528"/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1"/>
    <w:rsid w:val="00C66528"/>
    <w:rPr>
      <w:rFonts w:eastAsiaTheme="majorEastAsia" w:cstheme="majorBidi"/>
      <w:i/>
      <w:color w:val="00C1C7" w:themeColor="accent2"/>
      <w:sz w:val="42"/>
      <w:szCs w:val="26"/>
    </w:rPr>
  </w:style>
  <w:style w:type="paragraph" w:customStyle="1" w:styleId="Ancoraggiografico">
    <w:name w:val="Ancoraggio grafico"/>
    <w:basedOn w:val="Normale"/>
    <w:uiPriority w:val="7"/>
    <w:qFormat/>
    <w:rsid w:val="00A81248"/>
    <w:rPr>
      <w:sz w:val="10"/>
    </w:rPr>
  </w:style>
  <w:style w:type="character" w:customStyle="1" w:styleId="Titolo3Carattere">
    <w:name w:val="Titolo 3 Carattere"/>
    <w:basedOn w:val="Carpredefinitoparagrafo"/>
    <w:link w:val="Titolo3"/>
    <w:uiPriority w:val="2"/>
    <w:rsid w:val="00C66528"/>
    <w:rPr>
      <w:rFonts w:asciiTheme="majorHAnsi" w:eastAsiaTheme="majorEastAsia" w:hAnsiTheme="majorHAnsi" w:cstheme="majorBidi"/>
      <w:b/>
      <w:color w:val="123869" w:themeColor="accent1"/>
      <w:sz w:val="36"/>
    </w:rPr>
  </w:style>
  <w:style w:type="character" w:customStyle="1" w:styleId="Titolo4Carattere">
    <w:name w:val="Titolo 4 Carattere"/>
    <w:basedOn w:val="Carpredefinitoparagrafo"/>
    <w:link w:val="Titolo4"/>
    <w:uiPriority w:val="3"/>
    <w:rsid w:val="00C66528"/>
    <w:rPr>
      <w:rFonts w:eastAsiaTheme="majorEastAsia" w:cstheme="majorBidi"/>
      <w:i/>
      <w:iCs/>
      <w:color w:val="000000" w:themeColor="text1"/>
      <w:sz w:val="32"/>
    </w:rPr>
  </w:style>
  <w:style w:type="paragraph" w:customStyle="1" w:styleId="Testo">
    <w:name w:val="Testo"/>
    <w:basedOn w:val="Normale"/>
    <w:uiPriority w:val="5"/>
    <w:qFormat/>
    <w:rsid w:val="00C66528"/>
    <w:rPr>
      <w:i/>
      <w:color w:val="000000" w:themeColor="text1"/>
      <w:sz w:val="28"/>
    </w:rPr>
  </w:style>
  <w:style w:type="paragraph" w:styleId="Intestazione">
    <w:name w:val="header"/>
    <w:basedOn w:val="Normale"/>
    <w:link w:val="IntestazioneCarattere"/>
    <w:uiPriority w:val="99"/>
    <w:rsid w:val="00C66528"/>
    <w:pPr>
      <w:tabs>
        <w:tab w:val="center" w:pos="4680"/>
        <w:tab w:val="right" w:pos="9360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66528"/>
  </w:style>
  <w:style w:type="paragraph" w:styleId="Pidipagina">
    <w:name w:val="footer"/>
    <w:basedOn w:val="Normale"/>
    <w:link w:val="PidipaginaCarattere"/>
    <w:uiPriority w:val="99"/>
    <w:rsid w:val="00FC49AE"/>
    <w:pPr>
      <w:tabs>
        <w:tab w:val="center" w:pos="4680"/>
        <w:tab w:val="right" w:pos="9360"/>
      </w:tabs>
    </w:pPr>
    <w:rPr>
      <w:rFonts w:asciiTheme="majorHAnsi" w:hAnsiTheme="majorHAnsi"/>
      <w:b/>
      <w:color w:val="A6A6A6" w:themeColor="background1" w:themeShade="A6"/>
      <w:sz w:val="20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C49AE"/>
    <w:rPr>
      <w:rFonts w:asciiTheme="majorHAnsi" w:hAnsiTheme="majorHAnsi"/>
      <w:b/>
      <w:color w:val="A6A6A6" w:themeColor="background1" w:themeShade="A6"/>
      <w:sz w:val="20"/>
    </w:rPr>
  </w:style>
  <w:style w:type="character" w:styleId="Numeropagina">
    <w:name w:val="page number"/>
    <w:basedOn w:val="Carpredefinitoparagrafo"/>
    <w:uiPriority w:val="99"/>
    <w:semiHidden/>
    <w:rsid w:val="001205A1"/>
  </w:style>
  <w:style w:type="character" w:customStyle="1" w:styleId="Titolo5Carattere">
    <w:name w:val="Titolo 5 Carattere"/>
    <w:basedOn w:val="Carpredefinitoparagrafo"/>
    <w:link w:val="Titolo5"/>
    <w:uiPriority w:val="4"/>
    <w:rsid w:val="00C66528"/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styleId="Testosegnaposto">
    <w:name w:val="Placeholder Text"/>
    <w:basedOn w:val="Carpredefinitoparagrafo"/>
    <w:uiPriority w:val="99"/>
    <w:semiHidden/>
    <w:rsid w:val="00C66528"/>
    <w:rPr>
      <w:color w:val="808080"/>
    </w:rPr>
  </w:style>
  <w:style w:type="character" w:styleId="Enfasicorsivo">
    <w:name w:val="Emphasis"/>
    <w:basedOn w:val="Carpredefinitoparagrafo"/>
    <w:uiPriority w:val="20"/>
    <w:qFormat/>
    <w:rsid w:val="00FC49AE"/>
    <w:rPr>
      <w:i w:val="0"/>
      <w:iCs/>
      <w:color w:val="00C1C7" w:themeColor="accent2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FC49AE"/>
    <w:pPr>
      <w:spacing w:line="192" w:lineRule="auto"/>
      <w:jc w:val="center"/>
    </w:pPr>
    <w:rPr>
      <w:rFonts w:asciiTheme="majorHAnsi" w:hAnsiTheme="majorHAnsi"/>
      <w:iCs/>
      <w:color w:val="123869" w:themeColor="accent1"/>
      <w:sz w:val="76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FC49AE"/>
    <w:rPr>
      <w:rFonts w:asciiTheme="majorHAnsi" w:hAnsiTheme="majorHAnsi"/>
      <w:iCs/>
      <w:color w:val="123869" w:themeColor="accent1"/>
      <w:sz w:val="76"/>
    </w:rPr>
  </w:style>
  <w:style w:type="character" w:styleId="Collegamentoipertestuale">
    <w:name w:val="Hyperlink"/>
    <w:basedOn w:val="Carpredefinitoparagrafo"/>
    <w:uiPriority w:val="99"/>
    <w:unhideWhenUsed/>
    <w:rsid w:val="00B755EA"/>
    <w:rPr>
      <w:color w:val="0000FF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755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958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03872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2193">
          <w:marLeft w:val="0"/>
          <w:marRight w:val="0"/>
          <w:marTop w:val="15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570020">
                  <w:marLeft w:val="0"/>
                  <w:marRight w:val="0"/>
                  <w:marTop w:val="0"/>
                  <w:marBottom w:val="180"/>
                  <w:divBdr>
                    <w:top w:val="single" w:sz="6" w:space="0" w:color="E8E8E8"/>
                    <w:left w:val="none" w:sz="0" w:space="0" w:color="auto"/>
                    <w:bottom w:val="single" w:sz="6" w:space="0" w:color="E8E8E8"/>
                    <w:right w:val="none" w:sz="0" w:space="0" w:color="auto"/>
                  </w:divBdr>
                  <w:divsChild>
                    <w:div w:id="553390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987405">
                  <w:marLeft w:val="0"/>
                  <w:marRight w:val="0"/>
                  <w:marTop w:val="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98942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051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4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6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bri\AppData\Roaming\Microsoft\Templates\Tesina%20Jazz.dotx" TargetMode="External"/></Relationships>
</file>

<file path=word/theme/theme1.xml><?xml version="1.0" encoding="utf-8"?>
<a:theme xmlns:a="http://schemas.openxmlformats.org/drawingml/2006/main" name="CSR">
  <a:themeElements>
    <a:clrScheme name="CSR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123869"/>
      </a:accent1>
      <a:accent2>
        <a:srgbClr val="00C1C7"/>
      </a:accent2>
      <a:accent3>
        <a:srgbClr val="EDF0F4"/>
      </a:accent3>
      <a:accent4>
        <a:srgbClr val="ECFBFB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Black Georgia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SR" id="{37F35FE8-81C2-834E-B0F5-A2BA747F975B}" vid="{780CE211-85CD-264E-8CB1-DEA4BD2090A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507D20CB-E94B-44E8-97C3-44BC9C1AF3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3E0A184-023B-4FA5-800B-70A2495C430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F425F07-5221-4468-81DD-0F0C28E7FD9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7798B56-5215-4AD8-847F-8A1F1C10FD6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Tesina Jazz.dotx</Template>
  <TotalTime>0</TotalTime>
  <Pages>1</Pages>
  <Words>307</Words>
  <Characters>1754</Characters>
  <Application>Microsoft Office Word</Application>
  <DocSecurity>0</DocSecurity>
  <Lines>14</Lines>
  <Paragraphs>4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2021-02-02T20:37:00Z</dcterms:created>
  <dcterms:modified xsi:type="dcterms:W3CDTF">2021-02-21T21:17:00Z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
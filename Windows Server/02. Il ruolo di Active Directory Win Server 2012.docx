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8C4A6E" w14:paraId="2C7CF140" w14:textId="77777777" w:rsidTr="00A31A5B">
        <w:tc>
          <w:tcPr>
            <w:tcW w:w="5395" w:type="dxa"/>
          </w:tcPr>
          <w:p w14:paraId="01B6164A" w14:textId="77777777" w:rsidR="00A81248" w:rsidRPr="008C4A6E" w:rsidRDefault="00A81248" w:rsidP="00A81248">
            <w:pPr>
              <w:pStyle w:val="Ancoraggiografico"/>
            </w:pPr>
          </w:p>
        </w:tc>
        <w:tc>
          <w:tcPr>
            <w:tcW w:w="5237" w:type="dxa"/>
          </w:tcPr>
          <w:p w14:paraId="4181D2B3" w14:textId="77777777" w:rsidR="00A81248" w:rsidRPr="008C4A6E" w:rsidRDefault="00A81248" w:rsidP="00A81248">
            <w:pPr>
              <w:pStyle w:val="Ancoraggiografico"/>
            </w:pPr>
          </w:p>
        </w:tc>
      </w:tr>
      <w:tr w:rsidR="00A81248" w:rsidRPr="008C4A6E" w14:paraId="7D8AFB29" w14:textId="77777777" w:rsidTr="00A31A5B">
        <w:trPr>
          <w:trHeight w:val="2719"/>
        </w:trPr>
        <w:tc>
          <w:tcPr>
            <w:tcW w:w="5395" w:type="dxa"/>
          </w:tcPr>
          <w:p w14:paraId="503FF506" w14:textId="77220F68" w:rsidR="00A81248" w:rsidRPr="008C4A6E" w:rsidRDefault="00B33D43" w:rsidP="00B33D43">
            <w:pPr>
              <w:pStyle w:val="Titolo1"/>
            </w:pPr>
            <w:r w:rsidRPr="00B33D43">
              <w:rPr>
                <w:sz w:val="40"/>
                <w:szCs w:val="22"/>
              </w:rPr>
              <w:t xml:space="preserve">CONFIGURAZIONE DEL RUOLO DI </w:t>
            </w:r>
            <w:r w:rsidR="001C7D84">
              <w:rPr>
                <w:sz w:val="40"/>
                <w:szCs w:val="22"/>
              </w:rPr>
              <w:t>ACTIVE</w:t>
            </w:r>
            <w:r w:rsidRPr="00B33D43">
              <w:rPr>
                <w:sz w:val="40"/>
                <w:szCs w:val="22"/>
              </w:rPr>
              <w:t xml:space="preserve"> DIRECTORY</w:t>
            </w:r>
            <w:r w:rsidR="00B755EA" w:rsidRPr="00B33D43">
              <w:rPr>
                <w:sz w:val="40"/>
                <w:szCs w:val="22"/>
              </w:rPr>
              <w:t xml:space="preserve"> </w:t>
            </w:r>
            <w:r w:rsidR="00B755EA" w:rsidRPr="00B33D43">
              <w:rPr>
                <w:sz w:val="40"/>
                <w:szCs w:val="22"/>
              </w:rPr>
              <w:br/>
            </w:r>
            <w:r w:rsidRPr="00B33D43">
              <w:rPr>
                <w:sz w:val="40"/>
                <w:szCs w:val="22"/>
              </w:rPr>
              <w:t>IN</w:t>
            </w:r>
            <w:r w:rsidR="00B755EA" w:rsidRPr="00B33D43">
              <w:rPr>
                <w:sz w:val="40"/>
                <w:szCs w:val="22"/>
              </w:rPr>
              <w:t xml:space="preserve"> WIN SERVER 2012</w:t>
            </w:r>
          </w:p>
        </w:tc>
        <w:tc>
          <w:tcPr>
            <w:tcW w:w="5237" w:type="dxa"/>
          </w:tcPr>
          <w:p w14:paraId="40A7B9AD" w14:textId="77777777" w:rsidR="00A81248" w:rsidRPr="008C4A6E" w:rsidRDefault="00A81248"/>
        </w:tc>
      </w:tr>
      <w:tr w:rsidR="00A81248" w:rsidRPr="008C4A6E" w14:paraId="7982547C" w14:textId="77777777" w:rsidTr="00A31A5B">
        <w:trPr>
          <w:trHeight w:val="8865"/>
        </w:trPr>
        <w:tc>
          <w:tcPr>
            <w:tcW w:w="5395" w:type="dxa"/>
          </w:tcPr>
          <w:p w14:paraId="57D24183" w14:textId="77777777" w:rsidR="00A81248" w:rsidRPr="008C4A6E" w:rsidRDefault="00A81248">
            <w:r w:rsidRPr="008C4A6E">
              <w:rPr>
                <w:noProof/>
                <w:lang w:bidi="it-IT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B8311D8" wp14:editId="2E50550D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o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2EE362" id="Gruppo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o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382834E7" w14:textId="77777777" w:rsidR="00A81248" w:rsidRPr="008C4A6E" w:rsidRDefault="00A81248"/>
        </w:tc>
      </w:tr>
      <w:tr w:rsidR="00A81248" w:rsidRPr="008C4A6E" w14:paraId="3B41152E" w14:textId="77777777" w:rsidTr="00A31A5B">
        <w:trPr>
          <w:trHeight w:val="1299"/>
        </w:trPr>
        <w:tc>
          <w:tcPr>
            <w:tcW w:w="5395" w:type="dxa"/>
          </w:tcPr>
          <w:p w14:paraId="17F01FB2" w14:textId="77777777" w:rsidR="00A81248" w:rsidRPr="008C4A6E" w:rsidRDefault="00A81248"/>
        </w:tc>
        <w:tc>
          <w:tcPr>
            <w:tcW w:w="5237" w:type="dxa"/>
          </w:tcPr>
          <w:p w14:paraId="71FCB2DF" w14:textId="530FFA7F" w:rsidR="00A81248" w:rsidRPr="008C4A6E" w:rsidRDefault="00B755EA" w:rsidP="00A81248">
            <w:pPr>
              <w:pStyle w:val="Titolo2"/>
            </w:pPr>
            <w:r>
              <w:t>BAGNIS GABRIELE</w:t>
            </w:r>
          </w:p>
          <w:p w14:paraId="06671298" w14:textId="1A86A76F" w:rsidR="00A81248" w:rsidRPr="008C4A6E" w:rsidRDefault="00B755EA" w:rsidP="00C66528">
            <w:pPr>
              <w:pStyle w:val="Titolo2"/>
            </w:pPr>
            <w:r>
              <w:t>5^A robotica</w:t>
            </w:r>
          </w:p>
        </w:tc>
      </w:tr>
      <w:tr w:rsidR="00A81248" w:rsidRPr="008C4A6E" w14:paraId="7AC5D732" w14:textId="77777777" w:rsidTr="00A31A5B">
        <w:trPr>
          <w:trHeight w:val="1402"/>
        </w:trPr>
        <w:tc>
          <w:tcPr>
            <w:tcW w:w="5395" w:type="dxa"/>
          </w:tcPr>
          <w:p w14:paraId="4AD655E2" w14:textId="77777777" w:rsidR="00A81248" w:rsidRPr="008C4A6E" w:rsidRDefault="00A81248"/>
        </w:tc>
        <w:tc>
          <w:tcPr>
            <w:tcW w:w="5237" w:type="dxa"/>
          </w:tcPr>
          <w:p w14:paraId="1BA9A694" w14:textId="09E88147" w:rsidR="00A81248" w:rsidRPr="008C4A6E" w:rsidRDefault="00B755EA" w:rsidP="00A81248">
            <w:pPr>
              <w:pStyle w:val="Titolo2"/>
            </w:pPr>
            <w:r>
              <w:t>Anno scolastico 2020/21</w:t>
            </w:r>
            <w:r w:rsidR="00C66528" w:rsidRPr="008C4A6E">
              <w:rPr>
                <w:lang w:bidi="it-IT"/>
              </w:rPr>
              <w:t xml:space="preserve"> </w:t>
            </w:r>
          </w:p>
          <w:p w14:paraId="207DD212" w14:textId="29F42394" w:rsidR="00A81248" w:rsidRDefault="00B755EA" w:rsidP="00A81248">
            <w:pPr>
              <w:pStyle w:val="Titolo2"/>
            </w:pPr>
            <w:r>
              <w:t>ITIS Mario Delpozzo</w:t>
            </w:r>
          </w:p>
          <w:p w14:paraId="56684FAF" w14:textId="31514F22" w:rsidR="00B755EA" w:rsidRPr="00B755EA" w:rsidRDefault="00B755EA" w:rsidP="00B755EA">
            <w:r w:rsidRPr="00B755EA">
              <w:rPr>
                <w:rFonts w:eastAsiaTheme="majorEastAsia" w:cstheme="majorBidi"/>
                <w:i/>
                <w:color w:val="00C1C7" w:themeColor="accent2"/>
                <w:sz w:val="42"/>
                <w:szCs w:val="26"/>
              </w:rPr>
              <w:t>C</w:t>
            </w:r>
            <w:r>
              <w:rPr>
                <w:rFonts w:eastAsiaTheme="majorEastAsia" w:cstheme="majorBidi"/>
                <w:i/>
                <w:color w:val="00C1C7" w:themeColor="accent2"/>
                <w:sz w:val="42"/>
                <w:szCs w:val="26"/>
              </w:rPr>
              <w:t>uneo</w:t>
            </w:r>
          </w:p>
        </w:tc>
      </w:tr>
    </w:tbl>
    <w:p w14:paraId="12DD8537" w14:textId="77777777" w:rsidR="000C4ED1" w:rsidRPr="008C4A6E" w:rsidRDefault="000C4ED1"/>
    <w:tbl>
      <w:tblPr>
        <w:tblW w:w="10807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6"/>
        <w:gridCol w:w="4977"/>
        <w:gridCol w:w="4978"/>
        <w:gridCol w:w="426"/>
      </w:tblGrid>
      <w:tr w:rsidR="001205A1" w:rsidRPr="008C4A6E" w14:paraId="26D559EF" w14:textId="77777777" w:rsidTr="005452AC">
        <w:trPr>
          <w:trHeight w:val="363"/>
        </w:trPr>
        <w:tc>
          <w:tcPr>
            <w:tcW w:w="426" w:type="dxa"/>
            <w:shd w:val="clear" w:color="auto" w:fill="EDF0F4" w:themeFill="accent3"/>
          </w:tcPr>
          <w:p w14:paraId="574C3FC2" w14:textId="77777777" w:rsidR="00A81248" w:rsidRPr="008C4A6E" w:rsidRDefault="00A81248"/>
        </w:tc>
        <w:tc>
          <w:tcPr>
            <w:tcW w:w="4977" w:type="dxa"/>
            <w:shd w:val="clear" w:color="auto" w:fill="EDF0F4" w:themeFill="accent3"/>
          </w:tcPr>
          <w:p w14:paraId="2336D8D5" w14:textId="77777777" w:rsidR="00A81248" w:rsidRPr="008C4A6E" w:rsidRDefault="00A81248"/>
        </w:tc>
        <w:tc>
          <w:tcPr>
            <w:tcW w:w="4978" w:type="dxa"/>
            <w:shd w:val="clear" w:color="auto" w:fill="EDF0F4" w:themeFill="accent3"/>
          </w:tcPr>
          <w:p w14:paraId="0A2937AD" w14:textId="77777777" w:rsidR="00A81248" w:rsidRPr="008C4A6E" w:rsidRDefault="00A81248"/>
        </w:tc>
        <w:tc>
          <w:tcPr>
            <w:tcW w:w="426" w:type="dxa"/>
            <w:shd w:val="clear" w:color="auto" w:fill="EDF0F4" w:themeFill="accent3"/>
          </w:tcPr>
          <w:p w14:paraId="6A49A895" w14:textId="77777777" w:rsidR="00A81248" w:rsidRPr="008C4A6E" w:rsidRDefault="00A81248"/>
        </w:tc>
      </w:tr>
      <w:tr w:rsidR="001205A1" w:rsidRPr="008C4A6E" w14:paraId="3C5E248E" w14:textId="77777777" w:rsidTr="005452AC">
        <w:trPr>
          <w:trHeight w:val="4323"/>
        </w:trPr>
        <w:tc>
          <w:tcPr>
            <w:tcW w:w="426" w:type="dxa"/>
            <w:shd w:val="clear" w:color="auto" w:fill="EDF0F4" w:themeFill="accent3"/>
          </w:tcPr>
          <w:p w14:paraId="61E7FEB0" w14:textId="77777777" w:rsidR="001205A1" w:rsidRPr="00B755EA" w:rsidRDefault="001205A1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36"/>
              </w:rPr>
            </w:pPr>
          </w:p>
        </w:tc>
        <w:tc>
          <w:tcPr>
            <w:tcW w:w="9955" w:type="dxa"/>
            <w:gridSpan w:val="2"/>
            <w:shd w:val="clear" w:color="auto" w:fill="EDF0F4" w:themeFill="accent3"/>
          </w:tcPr>
          <w:p w14:paraId="74FF6AC5" w14:textId="5C26B069" w:rsidR="001205A1" w:rsidRDefault="00B33D43" w:rsidP="00B755EA">
            <w:pPr>
              <w:pStyle w:val="Titolo3"/>
            </w:pPr>
            <w:r>
              <w:t>CONFIGURAZIONE</w:t>
            </w:r>
            <w:r w:rsidR="00B755EA">
              <w:t xml:space="preserve"> PASSO A PASSO</w:t>
            </w:r>
          </w:p>
          <w:p w14:paraId="4F595E74" w14:textId="77777777" w:rsidR="00450FEF" w:rsidRPr="00450FEF" w:rsidRDefault="00450FEF" w:rsidP="00450FEF"/>
          <w:p w14:paraId="51407B90" w14:textId="77777777" w:rsidR="00B755EA" w:rsidRPr="00B755EA" w:rsidRDefault="00B755EA" w:rsidP="00B755EA">
            <w:pPr>
              <w:rPr>
                <w:sz w:val="16"/>
                <w:szCs w:val="16"/>
              </w:rPr>
            </w:pPr>
          </w:p>
          <w:p w14:paraId="22292825" w14:textId="209F79AE" w:rsidR="00B755EA" w:rsidRDefault="00B755EA" w:rsidP="00B755EA">
            <w:pPr>
              <w:pStyle w:val="Titolo4"/>
              <w:ind w:left="573" w:hanging="573"/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</w:pPr>
            <w:r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 xml:space="preserve">PASSO </w:t>
            </w:r>
            <w:r w:rsidR="00B33D43"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0</w:t>
            </w:r>
            <w:r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 xml:space="preserve">: </w:t>
            </w:r>
            <w:r w:rsidR="00B33D43"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Avviare Server Manager</w:t>
            </w:r>
          </w:p>
          <w:p w14:paraId="301FDCF6" w14:textId="77777777" w:rsidR="00450FEF" w:rsidRPr="00450FEF" w:rsidRDefault="00450FEF" w:rsidP="00450FEF"/>
          <w:p w14:paraId="78E00388" w14:textId="01BC6EEF" w:rsidR="00B755EA" w:rsidRDefault="00B33D43" w:rsidP="00B33D43">
            <w:pPr>
              <w:jc w:val="center"/>
            </w:pPr>
            <w:r w:rsidRPr="00B33D43">
              <w:rPr>
                <w:noProof/>
              </w:rPr>
              <w:drawing>
                <wp:inline distT="0" distB="0" distL="0" distR="0" wp14:anchorId="34F87727" wp14:editId="35CFD226">
                  <wp:extent cx="4625340" cy="3459596"/>
                  <wp:effectExtent l="0" t="0" r="3810" b="762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159" cy="346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7BF20" w14:textId="77777777" w:rsidR="00450FEF" w:rsidRPr="00B755EA" w:rsidRDefault="00450FEF" w:rsidP="00B755EA"/>
          <w:p w14:paraId="3FA44A3E" w14:textId="39E5D7C6" w:rsidR="001205A1" w:rsidRDefault="00B755EA" w:rsidP="00B755EA">
            <w:pPr>
              <w:pStyle w:val="Titolo4"/>
              <w:ind w:left="573" w:hanging="573"/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PASSO 1</w:t>
            </w:r>
            <w:r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 xml:space="preserve">: </w:t>
            </w:r>
            <w:r w:rsidR="00B33D43">
              <w:rPr>
                <w:rFonts w:asciiTheme="majorHAnsi" w:hAnsiTheme="majorHAnsi"/>
                <w:b/>
                <w:i w:val="0"/>
                <w:iCs w:val="0"/>
                <w:color w:val="2AC9C9" w:themeColor="accent4" w:themeShade="80"/>
                <w:sz w:val="36"/>
              </w:rPr>
              <w:t>Selezionare “Aggiungi ruoli e funzionalità” e premere “Avanti”</w:t>
            </w:r>
          </w:p>
          <w:p w14:paraId="465371D2" w14:textId="77777777" w:rsidR="00450FEF" w:rsidRPr="00450FEF" w:rsidRDefault="00450FEF" w:rsidP="00450FEF"/>
          <w:p w14:paraId="114E22F6" w14:textId="756A8B9C" w:rsidR="00450FEF" w:rsidRDefault="00B33D43" w:rsidP="00B33D43">
            <w:pPr>
              <w:jc w:val="center"/>
            </w:pPr>
            <w:r w:rsidRPr="00B33D43">
              <w:rPr>
                <w:noProof/>
              </w:rPr>
              <w:drawing>
                <wp:inline distT="0" distB="0" distL="0" distR="0" wp14:anchorId="316E44D3" wp14:editId="27FE0282">
                  <wp:extent cx="4610100" cy="3258328"/>
                  <wp:effectExtent l="0" t="0" r="0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620" cy="327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AE0ED" w14:textId="56B2FC55" w:rsidR="00B33D43" w:rsidRDefault="00B33D43" w:rsidP="00B33D43">
            <w:pPr>
              <w:jc w:val="center"/>
            </w:pPr>
          </w:p>
          <w:p w14:paraId="2B87312E" w14:textId="7C76858D" w:rsidR="00B33D43" w:rsidRDefault="00B33D43" w:rsidP="00B33D43">
            <w:pPr>
              <w:jc w:val="center"/>
            </w:pPr>
          </w:p>
          <w:p w14:paraId="69EE7C3D" w14:textId="77777777" w:rsidR="00B33D43" w:rsidRPr="00B755EA" w:rsidRDefault="00B33D43" w:rsidP="00B33D43">
            <w:pPr>
              <w:jc w:val="center"/>
            </w:pPr>
          </w:p>
          <w:p w14:paraId="4EA27F92" w14:textId="1006FE5B" w:rsidR="00B755EA" w:rsidRDefault="00B755EA" w:rsidP="00450FEF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2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450FEF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Selezionare </w:t>
            </w:r>
            <w:r w:rsidR="00B33D43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il tipo di installazione</w:t>
            </w:r>
          </w:p>
          <w:p w14:paraId="564C75A0" w14:textId="4E496752" w:rsidR="00450FEF" w:rsidRPr="00B33D43" w:rsidRDefault="00450FEF" w:rsidP="00B755EA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710D99B7" w14:textId="7703080A" w:rsidR="00450FEF" w:rsidRDefault="00B33D43" w:rsidP="00B755EA">
            <w:r>
              <w:t>Per raggiungere il nostro scopo dobbiamo selezionare la prima scelta e cliccare avanti.</w:t>
            </w:r>
          </w:p>
          <w:p w14:paraId="4A585EB2" w14:textId="77777777" w:rsidR="00B33D43" w:rsidRDefault="00B33D43" w:rsidP="00B755EA"/>
          <w:p w14:paraId="15BB15DB" w14:textId="10FCB408" w:rsidR="00B33D43" w:rsidRDefault="00B33D43" w:rsidP="00B33D43">
            <w:pPr>
              <w:jc w:val="center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33D43">
              <w:rPr>
                <w:noProof/>
              </w:rPr>
              <w:drawing>
                <wp:inline distT="0" distB="0" distL="0" distR="0" wp14:anchorId="0DC477F8" wp14:editId="017D1773">
                  <wp:extent cx="4756332" cy="3363595"/>
                  <wp:effectExtent l="0" t="0" r="6350" b="8255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161" cy="337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E47EB" w14:textId="15166002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4915B785" w14:textId="2BD536A2" w:rsidR="00B33D43" w:rsidRDefault="00B33D43" w:rsidP="00B33D43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 w:rsidR="001C7D84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3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Selezionare il </w:t>
            </w:r>
            <w:r w:rsidR="00D45A34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Server</w:t>
            </w:r>
          </w:p>
          <w:p w14:paraId="612E3298" w14:textId="77777777" w:rsidR="00B33D43" w:rsidRPr="00B33D43" w:rsidRDefault="00B33D43" w:rsidP="00B33D43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4457E3C9" w14:textId="3DBC630F" w:rsidR="00B33D43" w:rsidRDefault="00D45A34" w:rsidP="00B33D43">
            <w:r>
              <w:t>Selezionare il server su cui effettuare le modifiche e selezionare avanti</w:t>
            </w:r>
          </w:p>
          <w:p w14:paraId="2BFCC91F" w14:textId="1BBC8514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2A4A0970" w14:textId="3F1CC37D" w:rsidR="005452AC" w:rsidRDefault="00D45A34" w:rsidP="00D45A34">
            <w:pPr>
              <w:ind w:left="702" w:hanging="702"/>
              <w:jc w:val="center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D45A34">
              <w:rPr>
                <w:rFonts w:asciiTheme="majorHAnsi" w:hAnsiTheme="majorHAnsi"/>
                <w:b/>
                <w:noProof/>
                <w:color w:val="2AC9C9" w:themeColor="accent4" w:themeShade="80"/>
                <w:sz w:val="36"/>
              </w:rPr>
              <w:drawing>
                <wp:inline distT="0" distB="0" distL="0" distR="0" wp14:anchorId="4D845DA3" wp14:editId="6714CC0F">
                  <wp:extent cx="4866005" cy="3437242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800" cy="344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E32BE" w14:textId="74CD8DCB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0CC59ECF" w14:textId="146A1AA2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7FE88C5B" w14:textId="17BA9D33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4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Modifica del ruolo</w:t>
            </w:r>
          </w:p>
          <w:p w14:paraId="175D82C9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796F1914" w14:textId="68B4CF31" w:rsidR="001C7D84" w:rsidRDefault="001C7D84" w:rsidP="001C7D84">
            <w:r>
              <w:t>Selezionare “Servizi di dominio Active Directory”, aggiungere la funzionalità e selezionare avanti</w:t>
            </w:r>
          </w:p>
          <w:p w14:paraId="19A432F7" w14:textId="77777777" w:rsidR="001C7D84" w:rsidRDefault="001C7D84" w:rsidP="001C7D84"/>
          <w:p w14:paraId="33254A38" w14:textId="42E8228C" w:rsidR="005452AC" w:rsidRDefault="001C7D84" w:rsidP="001C7D84">
            <w:pPr>
              <w:ind w:left="702" w:hanging="702"/>
              <w:jc w:val="center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1C7D84">
              <w:rPr>
                <w:rFonts w:asciiTheme="majorHAnsi" w:hAnsiTheme="majorHAnsi"/>
                <w:b/>
                <w:noProof/>
                <w:color w:val="2AC9C9" w:themeColor="accent4" w:themeShade="80"/>
                <w:sz w:val="36"/>
              </w:rPr>
              <w:drawing>
                <wp:inline distT="0" distB="0" distL="0" distR="0" wp14:anchorId="5E8230F2" wp14:editId="3534664D">
                  <wp:extent cx="4707980" cy="3320415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458" cy="333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F0C0E" w14:textId="77777777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40125E0C" w14:textId="351EA66B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5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Aggiunta delle funzionalità</w:t>
            </w:r>
          </w:p>
          <w:p w14:paraId="1BAEBC51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197B2D9E" w14:textId="73E32ED6" w:rsidR="001C7D84" w:rsidRDefault="001C7D84" w:rsidP="001C7D84">
            <w:r>
              <w:t>Selezionare avanti</w:t>
            </w:r>
          </w:p>
          <w:p w14:paraId="7C4D9ABF" w14:textId="48368E24" w:rsidR="005452AC" w:rsidRDefault="005452AC" w:rsidP="005452AC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6FF7E58C" w14:textId="14FCD0D5" w:rsidR="005452AC" w:rsidRDefault="001C7D84" w:rsidP="001C7D84">
            <w:pPr>
              <w:ind w:left="702" w:hanging="702"/>
              <w:jc w:val="center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1C7D84">
              <w:rPr>
                <w:rFonts w:asciiTheme="majorHAnsi" w:hAnsiTheme="majorHAnsi"/>
                <w:b/>
                <w:noProof/>
                <w:color w:val="2AC9C9" w:themeColor="accent4" w:themeShade="80"/>
                <w:sz w:val="36"/>
              </w:rPr>
              <w:drawing>
                <wp:inline distT="0" distB="0" distL="0" distR="0" wp14:anchorId="41E430CE" wp14:editId="6E58476F">
                  <wp:extent cx="4744085" cy="3359933"/>
                  <wp:effectExtent l="0" t="0" r="0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44"/>
                          <a:stretch/>
                        </pic:blipFill>
                        <pic:spPr bwMode="auto">
                          <a:xfrm>
                            <a:off x="0" y="0"/>
                            <a:ext cx="4765347" cy="3374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15D295" w14:textId="77777777" w:rsidR="005452AC" w:rsidRDefault="005452AC" w:rsidP="00BF7864">
            <w:pPr>
              <w:jc w:val="center"/>
            </w:pPr>
          </w:p>
          <w:p w14:paraId="31785771" w14:textId="77777777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700B0DCD" w14:textId="1D317F00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6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Conferma delle modifiche e installazione</w:t>
            </w:r>
          </w:p>
          <w:p w14:paraId="731D6D67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4AFAF30A" w14:textId="793AAE45" w:rsidR="001C7D84" w:rsidRDefault="001C7D84" w:rsidP="001C7D84">
            <w:r>
              <w:t>Selezionare avanti</w:t>
            </w:r>
          </w:p>
          <w:p w14:paraId="5B3C7F8E" w14:textId="77777777" w:rsidR="001C7D84" w:rsidRDefault="001C7D84" w:rsidP="001C7D84"/>
          <w:p w14:paraId="28F52111" w14:textId="77777777" w:rsidR="001C7D84" w:rsidRDefault="001C7D84" w:rsidP="00BF7864">
            <w:pPr>
              <w:jc w:val="center"/>
            </w:pPr>
            <w:r w:rsidRPr="001C7D84">
              <w:rPr>
                <w:noProof/>
              </w:rPr>
              <w:drawing>
                <wp:inline distT="0" distB="0" distL="0" distR="0" wp14:anchorId="7BBBFC8A" wp14:editId="3AAF7C27">
                  <wp:extent cx="4777740" cy="3354257"/>
                  <wp:effectExtent l="0" t="0" r="3810" b="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347" cy="337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C8012" w14:textId="77777777" w:rsidR="001C7D84" w:rsidRDefault="001C7D84" w:rsidP="00BF7864">
            <w:pPr>
              <w:jc w:val="center"/>
            </w:pPr>
          </w:p>
          <w:p w14:paraId="47FC3EC8" w14:textId="3AF65968" w:rsidR="001C7D84" w:rsidRDefault="001C7D84" w:rsidP="001C7D84">
            <w:r>
              <w:t>Attivare l’installazione automatica e selezionare avanti</w:t>
            </w:r>
          </w:p>
          <w:p w14:paraId="17D0B710" w14:textId="77777777" w:rsidR="001C7D84" w:rsidRDefault="001C7D84" w:rsidP="00BF7864">
            <w:pPr>
              <w:jc w:val="center"/>
            </w:pPr>
          </w:p>
          <w:p w14:paraId="4AE2D784" w14:textId="77777777" w:rsidR="001C7D84" w:rsidRDefault="001C7D84" w:rsidP="00BF7864">
            <w:pPr>
              <w:jc w:val="center"/>
            </w:pPr>
            <w:r w:rsidRPr="001C7D84">
              <w:rPr>
                <w:noProof/>
              </w:rPr>
              <w:drawing>
                <wp:inline distT="0" distB="0" distL="0" distR="0" wp14:anchorId="030EDECE" wp14:editId="11631238">
                  <wp:extent cx="4792980" cy="3377956"/>
                  <wp:effectExtent l="0" t="0" r="762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799" cy="339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A4417" w14:textId="77777777" w:rsidR="001C7D84" w:rsidRDefault="001C7D84" w:rsidP="00BF7864">
            <w:pPr>
              <w:jc w:val="center"/>
            </w:pPr>
          </w:p>
          <w:p w14:paraId="3DD2BAA0" w14:textId="77777777" w:rsidR="001C7D84" w:rsidRDefault="001C7D84" w:rsidP="00BF7864">
            <w:pPr>
              <w:jc w:val="center"/>
            </w:pPr>
          </w:p>
          <w:p w14:paraId="54CCADD4" w14:textId="77777777" w:rsidR="001C7D84" w:rsidRDefault="001C7D84" w:rsidP="00BF7864">
            <w:pPr>
              <w:jc w:val="center"/>
            </w:pPr>
          </w:p>
          <w:p w14:paraId="6096B7F3" w14:textId="77777777" w:rsidR="001C7D84" w:rsidRDefault="001C7D84" w:rsidP="00BF7864">
            <w:pPr>
              <w:jc w:val="center"/>
            </w:pPr>
          </w:p>
          <w:p w14:paraId="719966E5" w14:textId="77777777" w:rsidR="001C7D84" w:rsidRDefault="001C7D84" w:rsidP="00BF7864">
            <w:pPr>
              <w:jc w:val="center"/>
            </w:pPr>
          </w:p>
          <w:p w14:paraId="09F81B23" w14:textId="286B8B3C" w:rsidR="001C7D84" w:rsidRDefault="001C7D84" w:rsidP="001C7D84">
            <w:r>
              <w:t>Al termine dell’installazione selezionare “chiudi”</w:t>
            </w:r>
          </w:p>
          <w:p w14:paraId="75D35680" w14:textId="77777777" w:rsidR="001C7D84" w:rsidRDefault="001C7D84" w:rsidP="001C7D84"/>
          <w:p w14:paraId="5C093C15" w14:textId="77777777" w:rsidR="001C7D84" w:rsidRDefault="001C7D84" w:rsidP="00BF7864">
            <w:pPr>
              <w:jc w:val="center"/>
            </w:pPr>
            <w:r w:rsidRPr="001C7D84">
              <w:rPr>
                <w:noProof/>
              </w:rPr>
              <w:drawing>
                <wp:inline distT="0" distB="0" distL="0" distR="0" wp14:anchorId="06E5DBC8" wp14:editId="0630BE56">
                  <wp:extent cx="4831080" cy="3420337"/>
                  <wp:effectExtent l="0" t="0" r="7620" b="889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570" cy="343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B7692" w14:textId="77777777" w:rsidR="001C7D84" w:rsidRDefault="001C7D84" w:rsidP="00BF7864">
            <w:pPr>
              <w:jc w:val="center"/>
            </w:pPr>
          </w:p>
          <w:p w14:paraId="3602966C" w14:textId="7568C125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7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Alzare il livello del server a controller di dominio</w:t>
            </w:r>
          </w:p>
          <w:p w14:paraId="1C5178B1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7C8FCE67" w14:textId="1B6C2C29" w:rsidR="001C7D84" w:rsidRDefault="001C7D84" w:rsidP="001C7D84">
            <w:r>
              <w:t>Selezionare la bandierina con il simbolino di avvertimento e poi “Alza il livello server a controller di dominio”.</w:t>
            </w:r>
          </w:p>
          <w:p w14:paraId="5A7469F5" w14:textId="77777777" w:rsidR="001C7D84" w:rsidRDefault="001C7D84" w:rsidP="001C7D84"/>
          <w:p w14:paraId="771D3EC8" w14:textId="77777777" w:rsidR="001C7D84" w:rsidRDefault="001C7D84" w:rsidP="00BF7864">
            <w:pPr>
              <w:jc w:val="center"/>
            </w:pPr>
            <w:r w:rsidRPr="001C7D84">
              <w:rPr>
                <w:noProof/>
              </w:rPr>
              <w:drawing>
                <wp:inline distT="0" distB="0" distL="0" distR="0" wp14:anchorId="1EB4321D" wp14:editId="54411C2B">
                  <wp:extent cx="4774098" cy="3900805"/>
                  <wp:effectExtent l="0" t="0" r="7620" b="444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303" cy="391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D97F2" w14:textId="77777777" w:rsidR="001C7D84" w:rsidRDefault="001C7D84" w:rsidP="00BF7864">
            <w:pPr>
              <w:jc w:val="center"/>
            </w:pPr>
          </w:p>
          <w:p w14:paraId="3BC7F2D0" w14:textId="77777777" w:rsidR="001C7D84" w:rsidRDefault="001C7D84" w:rsidP="00BF7864">
            <w:pPr>
              <w:jc w:val="center"/>
            </w:pPr>
          </w:p>
          <w:p w14:paraId="4C935EEC" w14:textId="6F615D60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8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Aggiungere una nuova foresta</w:t>
            </w:r>
          </w:p>
          <w:p w14:paraId="4CAD679D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336CD0BF" w14:textId="5A0ECE8E" w:rsidR="001C7D84" w:rsidRDefault="00416EE0" w:rsidP="001C7D84">
            <w:r>
              <w:t>Selezionare “aggiungi una nuova foresta”, inserire il nome del nuovo dominio e cliccare avanti.</w:t>
            </w:r>
          </w:p>
          <w:p w14:paraId="0516FFE5" w14:textId="77777777" w:rsidR="00416EE0" w:rsidRDefault="00416EE0" w:rsidP="001C7D84"/>
          <w:p w14:paraId="1BB91409" w14:textId="522F620F" w:rsidR="001C7D84" w:rsidRDefault="001C7D84" w:rsidP="00BF7864">
            <w:pPr>
              <w:jc w:val="center"/>
            </w:pPr>
            <w:r w:rsidRPr="001C7D84">
              <w:rPr>
                <w:noProof/>
              </w:rPr>
              <w:drawing>
                <wp:inline distT="0" distB="0" distL="0" distR="0" wp14:anchorId="7ED1A892" wp14:editId="12A7A689">
                  <wp:extent cx="4655820" cy="3415567"/>
                  <wp:effectExtent l="0" t="0" r="0" b="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32" cy="343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00A07" w14:textId="77777777" w:rsidR="001C7D84" w:rsidRDefault="001C7D84" w:rsidP="00BF7864">
            <w:pPr>
              <w:jc w:val="center"/>
            </w:pPr>
          </w:p>
          <w:p w14:paraId="7AD6CCA0" w14:textId="388856DD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9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416EE0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Immettere una password</w:t>
            </w:r>
          </w:p>
          <w:p w14:paraId="1D75198D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306200C7" w14:textId="1648CFCE" w:rsidR="001C7D84" w:rsidRDefault="00416EE0" w:rsidP="001C7D84">
            <w:r>
              <w:t>Inserire la Password del dominio e cliccare avanti</w:t>
            </w:r>
          </w:p>
          <w:p w14:paraId="251D158B" w14:textId="5E63B3A7" w:rsidR="001C7D84" w:rsidRDefault="001C7D84" w:rsidP="001C7D84"/>
          <w:p w14:paraId="31F0081A" w14:textId="3845ACDB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7E804CB7" wp14:editId="7202F5FC">
                  <wp:extent cx="4770120" cy="3466783"/>
                  <wp:effectExtent l="0" t="0" r="0" b="635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739" cy="348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51FAE" w14:textId="77777777" w:rsidR="00416EE0" w:rsidRDefault="00416EE0" w:rsidP="001C7D84"/>
          <w:p w14:paraId="4191E7E1" w14:textId="4D98A769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lastRenderedPageBreak/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10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416EE0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Configurazione del DNS</w:t>
            </w:r>
          </w:p>
          <w:p w14:paraId="1579771C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6FDB34E0" w14:textId="716D4306" w:rsidR="001C7D84" w:rsidRDefault="00416EE0" w:rsidP="001C7D84">
            <w:r>
              <w:t>Viene fatto automaticamente, cliccare avanti.</w:t>
            </w:r>
          </w:p>
          <w:p w14:paraId="68F82735" w14:textId="0258D14E" w:rsidR="001C7D84" w:rsidRDefault="001C7D84" w:rsidP="001C7D84"/>
          <w:p w14:paraId="24624B0B" w14:textId="07B12B54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3421AE9C" wp14:editId="3EF1C826">
                  <wp:extent cx="4846320" cy="3528978"/>
                  <wp:effectExtent l="0" t="0" r="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471" cy="354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7E998" w14:textId="77777777" w:rsidR="00416EE0" w:rsidRDefault="00416EE0" w:rsidP="00416EE0">
            <w:pPr>
              <w:jc w:val="center"/>
            </w:pPr>
          </w:p>
          <w:p w14:paraId="55E2077E" w14:textId="3CC6827F" w:rsidR="001C7D84" w:rsidRDefault="001C7D84" w:rsidP="001C7D84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11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416EE0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Nome NetBIOS</w:t>
            </w:r>
          </w:p>
          <w:p w14:paraId="5B464C4E" w14:textId="77777777" w:rsidR="001C7D84" w:rsidRPr="00B33D43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32EA3CE1" w14:textId="19564D2E" w:rsidR="001C7D84" w:rsidRDefault="00416EE0" w:rsidP="001C7D84">
            <w:r>
              <w:t>Confermare quello proposto cliccando su avanti</w:t>
            </w:r>
          </w:p>
          <w:p w14:paraId="4C4B7169" w14:textId="77777777" w:rsidR="00416EE0" w:rsidRDefault="00416EE0" w:rsidP="001C7D84"/>
          <w:p w14:paraId="2F241FC8" w14:textId="0927D9A0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3A96EE49" wp14:editId="05817DF5">
                  <wp:extent cx="4884420" cy="3529734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11" cy="355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473FD" w14:textId="1EDB92EA" w:rsidR="00416EE0" w:rsidRDefault="00416EE0" w:rsidP="001C7D84"/>
          <w:p w14:paraId="689FCD22" w14:textId="558D7F0C" w:rsidR="00416EE0" w:rsidRDefault="00416EE0" w:rsidP="001C7D84"/>
          <w:p w14:paraId="304FC634" w14:textId="7F73805E" w:rsidR="00416EE0" w:rsidRDefault="00416EE0" w:rsidP="001C7D84"/>
          <w:p w14:paraId="0D10A14B" w14:textId="77777777" w:rsidR="00416EE0" w:rsidRPr="00416EE0" w:rsidRDefault="00416EE0" w:rsidP="001C7D84">
            <w:pPr>
              <w:rPr>
                <w:sz w:val="36"/>
                <w:szCs w:val="36"/>
              </w:rPr>
            </w:pPr>
          </w:p>
          <w:p w14:paraId="199FCA8D" w14:textId="4BD814EB" w:rsidR="00416EE0" w:rsidRDefault="00416EE0" w:rsidP="00416EE0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12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Accettare i riepiloghi</w:t>
            </w:r>
          </w:p>
          <w:p w14:paraId="222A4C81" w14:textId="77777777" w:rsidR="00416EE0" w:rsidRPr="00416EE0" w:rsidRDefault="00416EE0" w:rsidP="00416EE0">
            <w:pPr>
              <w:rPr>
                <w:rFonts w:asciiTheme="majorHAnsi" w:hAnsiTheme="majorHAnsi"/>
                <w:b/>
                <w:color w:val="2AC9C9" w:themeColor="accent4" w:themeShade="80"/>
                <w:szCs w:val="18"/>
              </w:rPr>
            </w:pPr>
          </w:p>
          <w:p w14:paraId="4BC5BD11" w14:textId="57371858" w:rsidR="00416EE0" w:rsidRDefault="00416EE0" w:rsidP="00416EE0">
            <w:r>
              <w:t>Visualizzare i percorsi e selezionare Avanti</w:t>
            </w:r>
          </w:p>
          <w:p w14:paraId="77ADC9E6" w14:textId="77777777" w:rsidR="00416EE0" w:rsidRPr="00416EE0" w:rsidRDefault="00416EE0" w:rsidP="00416EE0">
            <w:pPr>
              <w:rPr>
                <w:sz w:val="36"/>
                <w:szCs w:val="36"/>
              </w:rPr>
            </w:pPr>
          </w:p>
          <w:p w14:paraId="0712EE5F" w14:textId="01DDBEFF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123CA9AC" wp14:editId="69E3C5EB">
                  <wp:extent cx="4736785" cy="3482048"/>
                  <wp:effectExtent l="0" t="0" r="6985" b="444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338" cy="349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4EE04" w14:textId="41D05249" w:rsidR="00416EE0" w:rsidRPr="00416EE0" w:rsidRDefault="00416EE0" w:rsidP="00416EE0">
            <w:pPr>
              <w:rPr>
                <w:sz w:val="36"/>
                <w:szCs w:val="36"/>
              </w:rPr>
            </w:pPr>
          </w:p>
          <w:p w14:paraId="1EFB3FF2" w14:textId="33FE5233" w:rsidR="00416EE0" w:rsidRDefault="00416EE0" w:rsidP="00416EE0">
            <w:r>
              <w:t>Visualizzare il riepilogo e selezionare Avanti</w:t>
            </w:r>
          </w:p>
          <w:p w14:paraId="6FF18153" w14:textId="77777777" w:rsidR="00416EE0" w:rsidRPr="00416EE0" w:rsidRDefault="00416EE0" w:rsidP="00416EE0">
            <w:pPr>
              <w:rPr>
                <w:sz w:val="36"/>
                <w:szCs w:val="36"/>
              </w:rPr>
            </w:pPr>
          </w:p>
          <w:p w14:paraId="047E68BA" w14:textId="3FD07489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3B138D40" wp14:editId="7A277818">
                  <wp:extent cx="4709160" cy="343052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314" cy="345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B50BA" w14:textId="77777777" w:rsidR="00416EE0" w:rsidRDefault="00416EE0" w:rsidP="00416EE0"/>
          <w:p w14:paraId="3F4B11E4" w14:textId="77777777" w:rsidR="00416EE0" w:rsidRDefault="00416EE0" w:rsidP="00416EE0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3BAFB351" w14:textId="5E7F0550" w:rsidR="00416EE0" w:rsidRDefault="00416EE0" w:rsidP="00416EE0">
            <w:pPr>
              <w:rPr>
                <w:rFonts w:asciiTheme="majorHAnsi" w:hAnsiTheme="majorHAnsi"/>
                <w:b/>
                <w:color w:val="2AC9C9" w:themeColor="accent4" w:themeShade="80"/>
                <w:sz w:val="22"/>
                <w:szCs w:val="16"/>
              </w:rPr>
            </w:pPr>
          </w:p>
          <w:p w14:paraId="49FBB490" w14:textId="77777777" w:rsidR="00416EE0" w:rsidRPr="00416EE0" w:rsidRDefault="00416EE0" w:rsidP="00416EE0">
            <w:pPr>
              <w:rPr>
                <w:rFonts w:asciiTheme="majorHAnsi" w:hAnsiTheme="majorHAnsi"/>
                <w:b/>
                <w:color w:val="2AC9C9" w:themeColor="accent4" w:themeShade="80"/>
                <w:szCs w:val="18"/>
              </w:rPr>
            </w:pPr>
          </w:p>
          <w:p w14:paraId="76CC34EB" w14:textId="68F93694" w:rsidR="00416EE0" w:rsidRPr="00A448AE" w:rsidRDefault="00416EE0" w:rsidP="00416EE0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A448AE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PASSO 13: Installazione</w:t>
            </w:r>
          </w:p>
          <w:p w14:paraId="1317094B" w14:textId="77777777" w:rsidR="00416EE0" w:rsidRPr="00A448AE" w:rsidRDefault="00416EE0" w:rsidP="00416EE0">
            <w:pPr>
              <w:rPr>
                <w:rFonts w:asciiTheme="majorHAnsi" w:hAnsiTheme="majorHAnsi"/>
                <w:b/>
                <w:color w:val="2AC9C9" w:themeColor="accent4" w:themeShade="80"/>
                <w:szCs w:val="18"/>
              </w:rPr>
            </w:pPr>
          </w:p>
          <w:p w14:paraId="75CC47B4" w14:textId="43EA4A04" w:rsidR="00416EE0" w:rsidRPr="00416EE0" w:rsidRDefault="00416EE0" w:rsidP="00416EE0">
            <w:r w:rsidRPr="00416EE0">
              <w:t>I warning sono causati da</w:t>
            </w:r>
            <w:r>
              <w:t>l DNS. Selezionare installa e attendere il termine del processo.</w:t>
            </w:r>
          </w:p>
          <w:p w14:paraId="0437BA78" w14:textId="77777777" w:rsidR="00416EE0" w:rsidRPr="00416EE0" w:rsidRDefault="00416EE0" w:rsidP="00416EE0">
            <w:pPr>
              <w:rPr>
                <w:sz w:val="36"/>
                <w:szCs w:val="36"/>
              </w:rPr>
            </w:pPr>
          </w:p>
          <w:p w14:paraId="7BC80442" w14:textId="74848A3E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7ADB0016" wp14:editId="4B130A4C">
                  <wp:extent cx="4584398" cy="3358515"/>
                  <wp:effectExtent l="0" t="0" r="6985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680" cy="337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860BD" w14:textId="38A99DB7" w:rsidR="00416EE0" w:rsidRPr="00416EE0" w:rsidRDefault="00416EE0" w:rsidP="00416EE0">
            <w:pPr>
              <w:jc w:val="center"/>
              <w:rPr>
                <w:sz w:val="40"/>
                <w:szCs w:val="40"/>
              </w:rPr>
            </w:pPr>
          </w:p>
          <w:p w14:paraId="5E143B89" w14:textId="67342399" w:rsidR="00416EE0" w:rsidRDefault="00416EE0" w:rsidP="00416EE0">
            <w:r>
              <w:t>Quando termina si riavvierà automaticamente la macchina</w:t>
            </w:r>
          </w:p>
          <w:p w14:paraId="6DA906AD" w14:textId="496E69CC" w:rsidR="00416EE0" w:rsidRPr="00416EE0" w:rsidRDefault="00416EE0" w:rsidP="00416EE0">
            <w:pPr>
              <w:jc w:val="center"/>
              <w:rPr>
                <w:sz w:val="36"/>
                <w:szCs w:val="36"/>
              </w:rPr>
            </w:pPr>
          </w:p>
          <w:p w14:paraId="2BDD8197" w14:textId="564689BC" w:rsidR="00416EE0" w:rsidRDefault="00416EE0" w:rsidP="00416EE0">
            <w:pPr>
              <w:jc w:val="center"/>
            </w:pPr>
            <w:r w:rsidRPr="00416EE0">
              <w:rPr>
                <w:noProof/>
              </w:rPr>
              <w:drawing>
                <wp:inline distT="0" distB="0" distL="0" distR="0" wp14:anchorId="7A3B27AE" wp14:editId="3234A51F">
                  <wp:extent cx="4610100" cy="3482929"/>
                  <wp:effectExtent l="0" t="0" r="0" b="381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181" cy="3492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ED360" w14:textId="0F2FC5DD" w:rsidR="00416EE0" w:rsidRDefault="00416EE0" w:rsidP="00416EE0">
            <w:pPr>
              <w:jc w:val="center"/>
            </w:pPr>
          </w:p>
          <w:p w14:paraId="36C67831" w14:textId="76FDBF85" w:rsidR="00416EE0" w:rsidRDefault="00416EE0" w:rsidP="00416EE0">
            <w:pPr>
              <w:jc w:val="center"/>
            </w:pPr>
          </w:p>
          <w:p w14:paraId="7FA95BB5" w14:textId="1F301B7A" w:rsidR="00416EE0" w:rsidRDefault="00416EE0" w:rsidP="00416EE0">
            <w:pPr>
              <w:jc w:val="center"/>
            </w:pPr>
          </w:p>
          <w:p w14:paraId="139AE061" w14:textId="379EA089" w:rsidR="00416EE0" w:rsidRDefault="00416EE0" w:rsidP="00416EE0">
            <w:pPr>
              <w:jc w:val="center"/>
            </w:pPr>
          </w:p>
          <w:p w14:paraId="3F35BA22" w14:textId="77777777" w:rsidR="00416EE0" w:rsidRDefault="00416EE0" w:rsidP="00416EE0"/>
          <w:p w14:paraId="08821FEA" w14:textId="48C0E87C" w:rsidR="00416EE0" w:rsidRDefault="00416EE0" w:rsidP="00416EE0">
            <w:pPr>
              <w:ind w:left="702" w:hanging="702"/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PASSO </w:t>
            </w:r>
            <w: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14</w:t>
            </w:r>
            <w:r w:rsidRPr="00B755EA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 xml:space="preserve">: </w:t>
            </w:r>
            <w:r w:rsidR="00255E94"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  <w:t>Verifichiamo che il procedimento sia andato a buon fine</w:t>
            </w:r>
          </w:p>
          <w:p w14:paraId="030F0C47" w14:textId="77777777" w:rsidR="00416EE0" w:rsidRPr="00B33D43" w:rsidRDefault="00416EE0" w:rsidP="00416EE0">
            <w:pPr>
              <w:rPr>
                <w:rFonts w:asciiTheme="majorHAnsi" w:hAnsiTheme="majorHAnsi"/>
                <w:b/>
                <w:color w:val="2AC9C9" w:themeColor="accent4" w:themeShade="80"/>
                <w:sz w:val="18"/>
                <w:szCs w:val="12"/>
              </w:rPr>
            </w:pPr>
          </w:p>
          <w:p w14:paraId="7356BB74" w14:textId="500A5BED" w:rsidR="00416EE0" w:rsidRDefault="00255E94" w:rsidP="00416EE0">
            <w:r>
              <w:t>Controllare che il nome del dominio nelle proprietà di sistema sia uguale a quello indicato nel PASSO 8.</w:t>
            </w:r>
          </w:p>
          <w:p w14:paraId="512C84D3" w14:textId="77777777" w:rsidR="00255E94" w:rsidRDefault="00255E94" w:rsidP="00416EE0"/>
          <w:p w14:paraId="452A2E6E" w14:textId="72221718" w:rsidR="00255E94" w:rsidRDefault="00255E94" w:rsidP="00255E94">
            <w:pPr>
              <w:jc w:val="center"/>
            </w:pPr>
            <w:r>
              <w:object w:dxaOrig="9576" w:dyaOrig="7164" w14:anchorId="192CC34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3.8pt;height:279.6pt" o:ole="">
                  <v:imagedata r:id="rId28" o:title=""/>
                </v:shape>
                <o:OLEObject Type="Embed" ProgID="PBrush" ShapeID="_x0000_i1025" DrawAspect="Content" ObjectID="_1674027901" r:id="rId29"/>
              </w:object>
            </w:r>
          </w:p>
          <w:p w14:paraId="29FAF503" w14:textId="77777777" w:rsidR="00416EE0" w:rsidRDefault="00416EE0" w:rsidP="00416EE0"/>
          <w:p w14:paraId="1C7B4E27" w14:textId="38757807" w:rsidR="001C7D84" w:rsidRDefault="001C7D8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0D8A71B9" w14:textId="13397D22" w:rsidR="00255E94" w:rsidRDefault="00255E9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1F823A4D" w14:textId="6203513F" w:rsidR="00255E94" w:rsidRDefault="00255E9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3450BD59" w14:textId="187CC28C" w:rsidR="00255E94" w:rsidRDefault="00255E9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054025B7" w14:textId="08F3A172" w:rsidR="00255E94" w:rsidRDefault="00255E9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05853C3A" w14:textId="63643E2E" w:rsidR="00255E94" w:rsidRDefault="00255E94" w:rsidP="001C7D84">
            <w:pPr>
              <w:rPr>
                <w:rFonts w:asciiTheme="majorHAnsi" w:hAnsiTheme="majorHAnsi"/>
                <w:b/>
                <w:color w:val="2AC9C9" w:themeColor="accent4" w:themeShade="80"/>
                <w:sz w:val="36"/>
              </w:rPr>
            </w:pPr>
          </w:p>
          <w:p w14:paraId="17B264FF" w14:textId="77777777" w:rsidR="00255E94" w:rsidRDefault="00255E94" w:rsidP="001C7D84"/>
          <w:p w14:paraId="75CB2BA5" w14:textId="77777777" w:rsidR="001C7D84" w:rsidRDefault="001C7D84" w:rsidP="00BF7864">
            <w:pPr>
              <w:jc w:val="center"/>
            </w:pPr>
          </w:p>
          <w:p w14:paraId="21D4B01F" w14:textId="77777777" w:rsidR="001C7D84" w:rsidRDefault="001C7D84" w:rsidP="00BF7864">
            <w:pPr>
              <w:jc w:val="center"/>
            </w:pPr>
          </w:p>
          <w:p w14:paraId="6C0C4E75" w14:textId="77777777" w:rsidR="001C7D84" w:rsidRDefault="001C7D84" w:rsidP="00BF7864">
            <w:pPr>
              <w:jc w:val="center"/>
            </w:pPr>
          </w:p>
          <w:p w14:paraId="15F18E14" w14:textId="77777777" w:rsidR="001C7D84" w:rsidRDefault="001C7D84" w:rsidP="00BF7864">
            <w:pPr>
              <w:jc w:val="center"/>
            </w:pPr>
          </w:p>
          <w:p w14:paraId="49AA3175" w14:textId="77777777" w:rsidR="001C7D84" w:rsidRDefault="001C7D84" w:rsidP="00BF7864">
            <w:pPr>
              <w:jc w:val="center"/>
            </w:pPr>
          </w:p>
          <w:p w14:paraId="05B07B4C" w14:textId="77777777" w:rsidR="001C7D84" w:rsidRDefault="001C7D84" w:rsidP="00BF7864">
            <w:pPr>
              <w:jc w:val="center"/>
            </w:pPr>
          </w:p>
          <w:p w14:paraId="0D385011" w14:textId="77777777" w:rsidR="001C7D84" w:rsidRDefault="001C7D84" w:rsidP="00BF7864">
            <w:pPr>
              <w:jc w:val="center"/>
            </w:pPr>
          </w:p>
          <w:p w14:paraId="553FA323" w14:textId="77777777" w:rsidR="001C7D84" w:rsidRDefault="001C7D84" w:rsidP="00BF7864">
            <w:pPr>
              <w:jc w:val="center"/>
            </w:pPr>
          </w:p>
          <w:p w14:paraId="26289C8E" w14:textId="77777777" w:rsidR="001C7D84" w:rsidRDefault="001C7D84" w:rsidP="00BF7864">
            <w:pPr>
              <w:jc w:val="center"/>
            </w:pPr>
          </w:p>
          <w:p w14:paraId="59BA3FD3" w14:textId="77777777" w:rsidR="001C7D84" w:rsidRDefault="001C7D84" w:rsidP="00BF7864">
            <w:pPr>
              <w:jc w:val="center"/>
            </w:pPr>
          </w:p>
          <w:p w14:paraId="2341F77A" w14:textId="592F6348" w:rsidR="001C7D84" w:rsidRPr="00B755EA" w:rsidRDefault="001C7D84" w:rsidP="00A448AE"/>
        </w:tc>
        <w:tc>
          <w:tcPr>
            <w:tcW w:w="426" w:type="dxa"/>
            <w:shd w:val="clear" w:color="auto" w:fill="EDF0F4" w:themeFill="accent3"/>
          </w:tcPr>
          <w:p w14:paraId="34BFC7BB" w14:textId="77777777" w:rsidR="001205A1" w:rsidRPr="008C4A6E" w:rsidRDefault="001205A1"/>
        </w:tc>
      </w:tr>
    </w:tbl>
    <w:p w14:paraId="55ABD123" w14:textId="1DF79B07" w:rsidR="00A81248" w:rsidRPr="008C4A6E" w:rsidRDefault="00A81248" w:rsidP="00A448AE"/>
    <w:sectPr w:rsidR="00A81248" w:rsidRPr="008C4A6E" w:rsidSect="00A31A5B">
      <w:footerReference w:type="even" r:id="rId30"/>
      <w:footerReference w:type="default" r:id="rId31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6F01B" w14:textId="77777777" w:rsidR="007110AD" w:rsidRDefault="007110AD" w:rsidP="001205A1">
      <w:r>
        <w:separator/>
      </w:r>
    </w:p>
  </w:endnote>
  <w:endnote w:type="continuationSeparator" w:id="0">
    <w:p w14:paraId="091D932F" w14:textId="77777777" w:rsidR="007110AD" w:rsidRDefault="007110AD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69788469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1904C4A6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7B0740">
          <w:rPr>
            <w:rStyle w:val="Numeropagina"/>
            <w:noProof/>
            <w:lang w:bidi="it-IT"/>
          </w:rPr>
          <w:t>2</w:t>
        </w:r>
        <w:r>
          <w:rPr>
            <w:rStyle w:val="Numeropagina"/>
            <w:lang w:bidi="it-IT"/>
          </w:rPr>
          <w:fldChar w:fldCharType="end"/>
        </w:r>
      </w:p>
    </w:sdtContent>
  </w:sdt>
  <w:p w14:paraId="66F8D51E" w14:textId="77777777" w:rsidR="001205A1" w:rsidRDefault="001205A1" w:rsidP="001205A1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041358343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7DD5B171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A84125">
          <w:rPr>
            <w:rStyle w:val="Numeropagina"/>
            <w:noProof/>
            <w:lang w:bidi="it-IT"/>
          </w:rPr>
          <w:t>4</w:t>
        </w:r>
        <w:r>
          <w:rPr>
            <w:rStyle w:val="Numeropagina"/>
            <w:lang w:bidi="it-IT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3BB79845" w14:textId="77777777" w:rsidTr="00A84125">
      <w:tc>
        <w:tcPr>
          <w:tcW w:w="5329" w:type="dxa"/>
        </w:tcPr>
        <w:p w14:paraId="0A0526AD" w14:textId="19D23873" w:rsidR="001205A1" w:rsidRPr="001205A1" w:rsidRDefault="007F2831" w:rsidP="00C66528">
          <w:pPr>
            <w:pStyle w:val="Pidipagina"/>
          </w:pPr>
          <w:r>
            <w:t>ACTIVE DIRECTORY</w:t>
          </w:r>
          <w:r w:rsidR="00B755EA">
            <w:t xml:space="preserve"> WINDOWS SERVER 2012</w:t>
          </w:r>
        </w:p>
      </w:tc>
      <w:tc>
        <w:tcPr>
          <w:tcW w:w="5329" w:type="dxa"/>
        </w:tcPr>
        <w:p w14:paraId="02A9809C" w14:textId="77777777" w:rsidR="001205A1" w:rsidRPr="001205A1" w:rsidRDefault="001205A1" w:rsidP="00A31A5B">
          <w:pPr>
            <w:pStyle w:val="Pidipagina"/>
          </w:pPr>
        </w:p>
      </w:tc>
    </w:tr>
  </w:tbl>
  <w:p w14:paraId="0D59605F" w14:textId="77777777" w:rsidR="001205A1" w:rsidRDefault="001205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2A3F1E" w14:textId="77777777" w:rsidR="007110AD" w:rsidRDefault="007110AD" w:rsidP="001205A1">
      <w:r>
        <w:separator/>
      </w:r>
    </w:p>
  </w:footnote>
  <w:footnote w:type="continuationSeparator" w:id="0">
    <w:p w14:paraId="7067779A" w14:textId="77777777" w:rsidR="007110AD" w:rsidRDefault="007110AD" w:rsidP="001205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5EA"/>
    <w:rsid w:val="00084FD3"/>
    <w:rsid w:val="000C4ED1"/>
    <w:rsid w:val="001205A1"/>
    <w:rsid w:val="001C7D84"/>
    <w:rsid w:val="00255E94"/>
    <w:rsid w:val="002560A5"/>
    <w:rsid w:val="00256806"/>
    <w:rsid w:val="002877E8"/>
    <w:rsid w:val="002B0D15"/>
    <w:rsid w:val="002E7C4E"/>
    <w:rsid w:val="0031055C"/>
    <w:rsid w:val="00371EE1"/>
    <w:rsid w:val="003A798E"/>
    <w:rsid w:val="00416EE0"/>
    <w:rsid w:val="00425A99"/>
    <w:rsid w:val="00450FEF"/>
    <w:rsid w:val="005452AC"/>
    <w:rsid w:val="005A70CC"/>
    <w:rsid w:val="005E6B25"/>
    <w:rsid w:val="005F4F46"/>
    <w:rsid w:val="00621D69"/>
    <w:rsid w:val="006C60E6"/>
    <w:rsid w:val="007110AD"/>
    <w:rsid w:val="00724DC4"/>
    <w:rsid w:val="007B0740"/>
    <w:rsid w:val="007C1BAB"/>
    <w:rsid w:val="007F2831"/>
    <w:rsid w:val="008778CF"/>
    <w:rsid w:val="008C4A6E"/>
    <w:rsid w:val="008E4234"/>
    <w:rsid w:val="00A15CF7"/>
    <w:rsid w:val="00A24793"/>
    <w:rsid w:val="00A31A5B"/>
    <w:rsid w:val="00A448AE"/>
    <w:rsid w:val="00A7719D"/>
    <w:rsid w:val="00A81248"/>
    <w:rsid w:val="00A84125"/>
    <w:rsid w:val="00B33D43"/>
    <w:rsid w:val="00B755EA"/>
    <w:rsid w:val="00BF7864"/>
    <w:rsid w:val="00C05663"/>
    <w:rsid w:val="00C66528"/>
    <w:rsid w:val="00C673F6"/>
    <w:rsid w:val="00C915F0"/>
    <w:rsid w:val="00C95B1F"/>
    <w:rsid w:val="00CD6A20"/>
    <w:rsid w:val="00D238B0"/>
    <w:rsid w:val="00D45A34"/>
    <w:rsid w:val="00E61C1A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924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6"/>
    <w:qFormat/>
    <w:rsid w:val="00416EE0"/>
  </w:style>
  <w:style w:type="paragraph" w:styleId="Titolo1">
    <w:name w:val="heading 1"/>
    <w:basedOn w:val="Normale"/>
    <w:next w:val="Normale"/>
    <w:link w:val="Titolo1Carattere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itolo3">
    <w:name w:val="heading 3"/>
    <w:basedOn w:val="Normale"/>
    <w:next w:val="Normale"/>
    <w:link w:val="Titolo3Carattere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itolo4">
    <w:name w:val="heading 4"/>
    <w:basedOn w:val="Normale"/>
    <w:next w:val="Normale"/>
    <w:link w:val="Titolo4Carattere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Titolo5">
    <w:name w:val="heading 5"/>
    <w:basedOn w:val="Normale"/>
    <w:next w:val="Normale"/>
    <w:link w:val="Titolo5Carattere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Ancoraggiografico">
    <w:name w:val="Ancoraggio grafico"/>
    <w:basedOn w:val="Normale"/>
    <w:uiPriority w:val="7"/>
    <w:qFormat/>
    <w:rsid w:val="00A81248"/>
    <w:rPr>
      <w:sz w:val="10"/>
    </w:rPr>
  </w:style>
  <w:style w:type="character" w:customStyle="1" w:styleId="Titolo3Carattere">
    <w:name w:val="Titolo 3 Carattere"/>
    <w:basedOn w:val="Carpredefinitoparagrafo"/>
    <w:link w:val="Tito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itolo4Carattere">
    <w:name w:val="Titolo 4 Carattere"/>
    <w:basedOn w:val="Carpredefinitoparagrafo"/>
    <w:link w:val="Titolo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sto">
    <w:name w:val="Testo"/>
    <w:basedOn w:val="Normale"/>
    <w:uiPriority w:val="5"/>
    <w:qFormat/>
    <w:rsid w:val="00C66528"/>
    <w:rPr>
      <w:i/>
      <w:color w:val="000000" w:themeColor="text1"/>
      <w:sz w:val="28"/>
    </w:rPr>
  </w:style>
  <w:style w:type="paragraph" w:styleId="Intestazione">
    <w:name w:val="header"/>
    <w:basedOn w:val="Normale"/>
    <w:link w:val="IntestazioneCarattere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6528"/>
  </w:style>
  <w:style w:type="paragraph" w:styleId="Pidipagina">
    <w:name w:val="footer"/>
    <w:basedOn w:val="Normale"/>
    <w:link w:val="PidipaginaCarattere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eropagina">
    <w:name w:val="page number"/>
    <w:basedOn w:val="Carpredefinitoparagrafo"/>
    <w:uiPriority w:val="99"/>
    <w:semiHidden/>
    <w:rsid w:val="001205A1"/>
  </w:style>
  <w:style w:type="character" w:customStyle="1" w:styleId="Titolo5Carattere">
    <w:name w:val="Titolo 5 Carattere"/>
    <w:basedOn w:val="Carpredefinitoparagrafo"/>
    <w:link w:val="Titolo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Testosegnaposto">
    <w:name w:val="Placeholder Text"/>
    <w:basedOn w:val="Carpredefinitoparagrafo"/>
    <w:uiPriority w:val="99"/>
    <w:semiHidden/>
    <w:rsid w:val="00C66528"/>
    <w:rPr>
      <w:color w:val="808080"/>
    </w:rPr>
  </w:style>
  <w:style w:type="character" w:styleId="Enfasicorsivo">
    <w:name w:val="Emphasis"/>
    <w:basedOn w:val="Carpredefinitoparagrafo"/>
    <w:uiPriority w:val="20"/>
    <w:qFormat/>
    <w:rsid w:val="00FC49AE"/>
    <w:rPr>
      <w:i w:val="0"/>
      <w:iCs/>
      <w:color w:val="00C1C7" w:themeColor="accent2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Collegamentoipertestuale">
    <w:name w:val="Hyperlink"/>
    <w:basedOn w:val="Carpredefinitoparagrafo"/>
    <w:uiPriority w:val="99"/>
    <w:unhideWhenUsed/>
    <w:rsid w:val="00B755EA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75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7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193">
          <w:marLeft w:val="0"/>
          <w:marRight w:val="0"/>
          <w:marTop w:val="15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70020">
                  <w:marLeft w:val="0"/>
                  <w:marRight w:val="0"/>
                  <w:marTop w:val="0"/>
                  <w:marBottom w:val="180"/>
                  <w:divBdr>
                    <w:top w:val="single" w:sz="6" w:space="0" w:color="E8E8E8"/>
                    <w:left w:val="none" w:sz="0" w:space="0" w:color="auto"/>
                    <w:bottom w:val="single" w:sz="6" w:space="0" w:color="E8E8E8"/>
                    <w:right w:val="none" w:sz="0" w:space="0" w:color="auto"/>
                  </w:divBdr>
                  <w:divsChild>
                    <w:div w:id="55339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98740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98942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5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bri\AppData\Roaming\Microsoft\Templates\Tesina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E0A184-023B-4FA5-800B-70A2495C430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 Jazz.dotx</Template>
  <TotalTime>0</TotalTime>
  <Pages>1</Pages>
  <Words>306</Words>
  <Characters>1748</Characters>
  <Application>Microsoft Office Word</Application>
  <DocSecurity>0</DocSecurity>
  <Lines>14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2021-02-02T20:37:00Z</dcterms:created>
  <dcterms:modified xsi:type="dcterms:W3CDTF">2021-02-05T09:59:00Z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
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8C4A6E" w14:paraId="2C7CF140" w14:textId="77777777" w:rsidTr="00A31A5B">
        <w:tc>
          <w:tcPr>
            <w:tcW w:w="5395" w:type="dxa"/>
          </w:tcPr>
          <w:p w14:paraId="01B6164A" w14:textId="77777777" w:rsidR="00A81248" w:rsidRPr="008C4A6E" w:rsidRDefault="00A81248" w:rsidP="00A81248">
            <w:pPr>
              <w:pStyle w:val="Ancoraggiografico"/>
            </w:pPr>
          </w:p>
        </w:tc>
        <w:tc>
          <w:tcPr>
            <w:tcW w:w="5237" w:type="dxa"/>
          </w:tcPr>
          <w:p w14:paraId="4181D2B3" w14:textId="77777777" w:rsidR="00A81248" w:rsidRPr="008C4A6E" w:rsidRDefault="00A81248" w:rsidP="00A81248">
            <w:pPr>
              <w:pStyle w:val="Ancoraggiografico"/>
            </w:pPr>
          </w:p>
        </w:tc>
      </w:tr>
      <w:tr w:rsidR="00A81248" w:rsidRPr="008C4A6E" w14:paraId="7D8AFB29" w14:textId="77777777" w:rsidTr="00A31A5B">
        <w:trPr>
          <w:trHeight w:val="2719"/>
        </w:trPr>
        <w:tc>
          <w:tcPr>
            <w:tcW w:w="5395" w:type="dxa"/>
          </w:tcPr>
          <w:p w14:paraId="503FF506" w14:textId="34BE2F3A" w:rsidR="00A81248" w:rsidRPr="008C4A6E" w:rsidRDefault="00B755EA" w:rsidP="00C66528">
            <w:pPr>
              <w:pStyle w:val="Titolo1"/>
            </w:pPr>
            <w:r w:rsidRPr="00B755EA">
              <w:rPr>
                <w:sz w:val="44"/>
                <w:szCs w:val="24"/>
              </w:rPr>
              <w:t xml:space="preserve">INSTALLAZIONE E CONFIGURAZIONE </w:t>
            </w:r>
            <w:r>
              <w:rPr>
                <w:sz w:val="44"/>
                <w:szCs w:val="24"/>
              </w:rPr>
              <w:br/>
            </w:r>
            <w:r w:rsidRPr="00B755EA">
              <w:rPr>
                <w:sz w:val="44"/>
                <w:szCs w:val="24"/>
              </w:rPr>
              <w:t>DI WINDOWS SERVER 2012</w:t>
            </w:r>
          </w:p>
        </w:tc>
        <w:tc>
          <w:tcPr>
            <w:tcW w:w="5237" w:type="dxa"/>
          </w:tcPr>
          <w:p w14:paraId="40A7B9AD" w14:textId="77777777" w:rsidR="00A81248" w:rsidRPr="008C4A6E" w:rsidRDefault="00A81248"/>
        </w:tc>
      </w:tr>
      <w:tr w:rsidR="00A81248" w:rsidRPr="008C4A6E" w14:paraId="7982547C" w14:textId="77777777" w:rsidTr="00A31A5B">
        <w:trPr>
          <w:trHeight w:val="8865"/>
        </w:trPr>
        <w:tc>
          <w:tcPr>
            <w:tcW w:w="5395" w:type="dxa"/>
          </w:tcPr>
          <w:p w14:paraId="57D24183" w14:textId="77777777" w:rsidR="00A81248" w:rsidRPr="008C4A6E" w:rsidRDefault="00A81248">
            <w:r w:rsidRPr="008C4A6E">
              <w:rPr>
                <w:noProof/>
                <w:lang w:bidi="it-IT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3B8311D8" wp14:editId="2E50550D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upp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a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olo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a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2EE362" id="Gruppo 1" o:spid="_x0000_s1026" alt="&quot;&quot;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">
    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o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237" w:type="dxa"/>
          </w:tcPr>
          <w:p w14:paraId="382834E7" w14:textId="77777777" w:rsidR="00A81248" w:rsidRPr="008C4A6E" w:rsidRDefault="00A81248"/>
        </w:tc>
      </w:tr>
      <w:tr w:rsidR="00A81248" w:rsidRPr="008C4A6E" w14:paraId="3B41152E" w14:textId="77777777" w:rsidTr="00A31A5B">
        <w:trPr>
          <w:trHeight w:val="1299"/>
        </w:trPr>
        <w:tc>
          <w:tcPr>
            <w:tcW w:w="5395" w:type="dxa"/>
          </w:tcPr>
          <w:p w14:paraId="17F01FB2" w14:textId="77777777" w:rsidR="00A81248" w:rsidRPr="008C4A6E" w:rsidRDefault="00A81248"/>
        </w:tc>
        <w:tc>
          <w:tcPr>
            <w:tcW w:w="5237" w:type="dxa"/>
          </w:tcPr>
          <w:p w14:paraId="71FCB2DF" w14:textId="530FFA7F" w:rsidR="00A81248" w:rsidRPr="008C4A6E" w:rsidRDefault="00B755EA" w:rsidP="00A81248">
            <w:pPr>
              <w:pStyle w:val="Titolo2"/>
            </w:pPr>
            <w:r>
              <w:t>BAGNIS GABRIELE</w:t>
            </w:r>
          </w:p>
          <w:p w14:paraId="06671298" w14:textId="1A86A76F" w:rsidR="00A81248" w:rsidRPr="008C4A6E" w:rsidRDefault="00B755EA" w:rsidP="00C66528">
            <w:pPr>
              <w:pStyle w:val="Titolo2"/>
            </w:pPr>
            <w:r>
              <w:t>5^A robotica</w:t>
            </w:r>
          </w:p>
        </w:tc>
      </w:tr>
      <w:tr w:rsidR="00A81248" w:rsidRPr="008C4A6E" w14:paraId="7AC5D732" w14:textId="77777777" w:rsidTr="00A31A5B">
        <w:trPr>
          <w:trHeight w:val="1402"/>
        </w:trPr>
        <w:tc>
          <w:tcPr>
            <w:tcW w:w="5395" w:type="dxa"/>
          </w:tcPr>
          <w:p w14:paraId="4AD655E2" w14:textId="77777777" w:rsidR="00A81248" w:rsidRPr="008C4A6E" w:rsidRDefault="00A81248"/>
        </w:tc>
        <w:tc>
          <w:tcPr>
            <w:tcW w:w="5237" w:type="dxa"/>
          </w:tcPr>
          <w:p w14:paraId="1BA9A694" w14:textId="09E88147" w:rsidR="00A81248" w:rsidRPr="008C4A6E" w:rsidRDefault="00B755EA" w:rsidP="00A81248">
            <w:pPr>
              <w:pStyle w:val="Titolo2"/>
            </w:pPr>
            <w:r>
              <w:t>Anno scolastico 2020/21</w:t>
            </w:r>
            <w:r w:rsidR="00C66528" w:rsidRPr="008C4A6E">
              <w:rPr>
                <w:lang w:bidi="it-IT"/>
              </w:rPr>
              <w:t xml:space="preserve"> </w:t>
            </w:r>
          </w:p>
          <w:p w14:paraId="207DD212" w14:textId="29F42394" w:rsidR="00A81248" w:rsidRDefault="00B755EA" w:rsidP="00A81248">
            <w:pPr>
              <w:pStyle w:val="Titolo2"/>
            </w:pPr>
            <w:r>
              <w:t>ITIS Mario Delpozzo</w:t>
            </w:r>
          </w:p>
          <w:p w14:paraId="56684FAF" w14:textId="31514F22" w:rsidR="00B755EA" w:rsidRPr="00B755EA" w:rsidRDefault="00B755EA" w:rsidP="00B755EA">
            <w:r w:rsidRPr="00B755EA">
              <w:rPr>
                <w:rFonts w:eastAsiaTheme="majorEastAsia" w:cstheme="majorBidi"/>
                <w:i/>
                <w:color w:val="00C1C7" w:themeColor="accent2"/>
                <w:sz w:val="42"/>
                <w:szCs w:val="26"/>
              </w:rPr>
              <w:t>C</w:t>
            </w:r>
            <w:r>
              <w:rPr>
                <w:rFonts w:eastAsiaTheme="majorEastAsia" w:cstheme="majorBidi"/>
                <w:i/>
                <w:color w:val="00C1C7" w:themeColor="accent2"/>
                <w:sz w:val="42"/>
                <w:szCs w:val="26"/>
              </w:rPr>
              <w:t>uneo</w:t>
            </w:r>
          </w:p>
        </w:tc>
      </w:tr>
    </w:tbl>
    <w:p w14:paraId="12DD8537" w14:textId="77777777" w:rsidR="000C4ED1" w:rsidRPr="008C4A6E" w:rsidRDefault="000C4ED1"/>
    <w:tbl>
      <w:tblPr>
        <w:tblW w:w="10807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6"/>
        <w:gridCol w:w="4977"/>
        <w:gridCol w:w="4978"/>
        <w:gridCol w:w="426"/>
      </w:tblGrid>
      <w:tr w:rsidR="001205A1" w:rsidRPr="008C4A6E" w14:paraId="26D559EF" w14:textId="77777777" w:rsidTr="005452AC">
        <w:trPr>
          <w:trHeight w:val="363"/>
        </w:trPr>
        <w:tc>
          <w:tcPr>
            <w:tcW w:w="426" w:type="dxa"/>
            <w:shd w:val="clear" w:color="auto" w:fill="EDF0F4" w:themeFill="accent3"/>
          </w:tcPr>
          <w:p w14:paraId="574C3FC2" w14:textId="77777777" w:rsidR="00A81248" w:rsidRPr="008C4A6E" w:rsidRDefault="00A81248"/>
        </w:tc>
        <w:tc>
          <w:tcPr>
            <w:tcW w:w="4977" w:type="dxa"/>
            <w:shd w:val="clear" w:color="auto" w:fill="EDF0F4" w:themeFill="accent3"/>
          </w:tcPr>
          <w:p w14:paraId="2336D8D5" w14:textId="77777777" w:rsidR="00A81248" w:rsidRPr="008C4A6E" w:rsidRDefault="00A81248"/>
        </w:tc>
        <w:tc>
          <w:tcPr>
            <w:tcW w:w="4978" w:type="dxa"/>
            <w:shd w:val="clear" w:color="auto" w:fill="EDF0F4" w:themeFill="accent3"/>
          </w:tcPr>
          <w:p w14:paraId="0A2937AD" w14:textId="77777777" w:rsidR="00A81248" w:rsidRPr="008C4A6E" w:rsidRDefault="00A81248"/>
        </w:tc>
        <w:tc>
          <w:tcPr>
            <w:tcW w:w="426" w:type="dxa"/>
            <w:shd w:val="clear" w:color="auto" w:fill="EDF0F4" w:themeFill="accent3"/>
          </w:tcPr>
          <w:p w14:paraId="6A49A895" w14:textId="77777777" w:rsidR="00A81248" w:rsidRPr="008C4A6E" w:rsidRDefault="00A81248"/>
        </w:tc>
      </w:tr>
      <w:tr w:rsidR="001205A1" w:rsidRPr="008C4A6E" w14:paraId="3C5E248E" w14:textId="77777777" w:rsidTr="005452AC">
        <w:trPr>
          <w:trHeight w:val="4323"/>
        </w:trPr>
        <w:tc>
          <w:tcPr>
            <w:tcW w:w="426" w:type="dxa"/>
            <w:shd w:val="clear" w:color="auto" w:fill="EDF0F4" w:themeFill="accent3"/>
          </w:tcPr>
          <w:p w14:paraId="61E7FEB0" w14:textId="77777777" w:rsidR="001205A1" w:rsidRPr="00B755EA" w:rsidRDefault="001205A1">
            <w:pPr>
              <w:rPr>
                <w:rFonts w:asciiTheme="majorHAnsi" w:eastAsiaTheme="majorEastAsia" w:hAnsiTheme="majorHAnsi" w:cstheme="majorBidi"/>
                <w:b/>
                <w:color w:val="123869" w:themeColor="accent1"/>
                <w:sz w:val="36"/>
              </w:rPr>
            </w:pPr>
          </w:p>
        </w:tc>
        <w:tc>
          <w:tcPr>
            <w:tcW w:w="9955" w:type="dxa"/>
            <w:gridSpan w:val="2"/>
            <w:shd w:val="clear" w:color="auto" w:fill="EDF0F4" w:themeFill="accent3"/>
          </w:tcPr>
          <w:p w14:paraId="74FF6AC5" w14:textId="516CA095" w:rsidR="001205A1" w:rsidRDefault="00B755EA" w:rsidP="00B755EA">
            <w:pPr>
              <w:pStyle w:val="Titolo3"/>
            </w:pPr>
            <w:r>
              <w:t>INSTALLAZIONE PASSO A PASSO</w:t>
            </w:r>
          </w:p>
          <w:p w14:paraId="4F595E74" w14:textId="77777777" w:rsidR="00450FEF" w:rsidRPr="00450FEF" w:rsidRDefault="00450FEF" w:rsidP="00450FEF"/>
          <w:p w14:paraId="51407B90" w14:textId="77777777" w:rsidR="00B755EA" w:rsidRPr="00B755EA" w:rsidRDefault="00B755EA" w:rsidP="00B755EA">
            <w:pPr>
              <w:rPr>
                <w:sz w:val="16"/>
                <w:szCs w:val="16"/>
              </w:rPr>
            </w:pPr>
          </w:p>
          <w:p w14:paraId="22292825" w14:textId="0A4264C0" w:rsidR="00B755EA" w:rsidRDefault="00B755EA" w:rsidP="00B755EA">
            <w:pPr>
              <w:pStyle w:val="Titolo4"/>
              <w:ind w:left="573" w:hanging="573"/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</w:pPr>
            <w:r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  <w:t>PASSO 0: Controllare di avere una macchina che soddisfa i requisiti di Windows server</w:t>
            </w:r>
          </w:p>
          <w:p w14:paraId="301FDCF6" w14:textId="77777777" w:rsidR="00450FEF" w:rsidRPr="00450FEF" w:rsidRDefault="00450FEF" w:rsidP="00450FEF"/>
          <w:p w14:paraId="3B53A763" w14:textId="6019FA49" w:rsidR="00B755EA" w:rsidRDefault="00B755EA" w:rsidP="00B755EA">
            <w:pPr>
              <w:pStyle w:val="Testo"/>
              <w:rPr>
                <w:lang w:bidi="it-IT"/>
              </w:rPr>
            </w:pPr>
            <w:r>
              <w:rPr>
                <w:lang w:bidi="it-IT"/>
              </w:rPr>
              <w:t>Versione 2012:</w:t>
            </w:r>
          </w:p>
          <w:p w14:paraId="5FA3A8CC" w14:textId="77777777" w:rsidR="00B755EA" w:rsidRDefault="00B755EA" w:rsidP="00B755EA">
            <w:pPr>
              <w:pStyle w:val="Testo"/>
              <w:rPr>
                <w:lang w:bidi="it-IT"/>
              </w:rPr>
            </w:pPr>
          </w:p>
          <w:tbl>
            <w:tblPr>
              <w:tblW w:w="0" w:type="auto"/>
              <w:tblInd w:w="573" w:type="dxa"/>
              <w:tblBorders>
                <w:top w:val="single" w:sz="6" w:space="0" w:color="A2A9B1"/>
                <w:left w:val="single" w:sz="6" w:space="0" w:color="A2A9B1"/>
                <w:bottom w:val="single" w:sz="6" w:space="0" w:color="A2A9B1"/>
                <w:right w:val="single" w:sz="6" w:space="0" w:color="A2A9B1"/>
              </w:tblBorders>
              <w:shd w:val="clear" w:color="auto" w:fill="F8F9F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23"/>
              <w:gridCol w:w="4938"/>
            </w:tblGrid>
            <w:tr w:rsidR="00B755EA" w:rsidRPr="00B755EA" w14:paraId="67912FA1" w14:textId="77777777" w:rsidTr="00B755EA">
              <w:trPr>
                <w:trHeight w:val="468"/>
              </w:trPr>
              <w:tc>
                <w:tcPr>
                  <w:tcW w:w="3823" w:type="dxa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auto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6C4CE597" w14:textId="77777777" w:rsidR="00B755EA" w:rsidRPr="00B755EA" w:rsidRDefault="00B755EA" w:rsidP="00B755EA">
                  <w:pPr>
                    <w:spacing w:before="240" w:after="240"/>
                    <w:ind w:left="-102"/>
                    <w:jc w:val="center"/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it-IT"/>
                    </w:rPr>
                  </w:pPr>
                  <w:r w:rsidRPr="00B755EA"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it-IT"/>
                    </w:rPr>
                    <w:t>Architettura</w:t>
                  </w:r>
                </w:p>
              </w:tc>
              <w:tc>
                <w:tcPr>
                  <w:tcW w:w="4938" w:type="dxa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auto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D10C638" w14:textId="77777777" w:rsidR="00B755EA" w:rsidRPr="00B755EA" w:rsidRDefault="00B755EA" w:rsidP="00B755EA">
                  <w:pPr>
                    <w:spacing w:before="240" w:after="240"/>
                    <w:jc w:val="center"/>
                    <w:rPr>
                      <w:rFonts w:ascii="Arial" w:eastAsia="Times New Roman" w:hAnsi="Arial" w:cs="Arial"/>
                      <w:sz w:val="28"/>
                      <w:szCs w:val="28"/>
                      <w:lang w:eastAsia="it-IT"/>
                    </w:rPr>
                  </w:pPr>
                  <w:r w:rsidRPr="00B755EA">
                    <w:rPr>
                      <w:rFonts w:ascii="Arial" w:eastAsia="Times New Roman" w:hAnsi="Arial" w:cs="Arial"/>
                      <w:sz w:val="28"/>
                      <w:szCs w:val="28"/>
                      <w:lang w:eastAsia="it-IT"/>
                    </w:rPr>
                    <w:t>64 bit</w:t>
                  </w:r>
                </w:p>
              </w:tc>
            </w:tr>
            <w:tr w:rsidR="00B755EA" w:rsidRPr="00B755EA" w14:paraId="7CFB39D8" w14:textId="77777777" w:rsidTr="00B755EA">
              <w:trPr>
                <w:trHeight w:val="476"/>
              </w:trPr>
              <w:tc>
                <w:tcPr>
                  <w:tcW w:w="3823" w:type="dxa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auto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47DD12CC" w14:textId="318D6F08" w:rsidR="00B755EA" w:rsidRPr="00B755EA" w:rsidRDefault="00B755EA" w:rsidP="00B755EA">
                  <w:pPr>
                    <w:spacing w:before="240" w:after="240"/>
                    <w:jc w:val="center"/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it-IT"/>
                    </w:rPr>
                  </w:pPr>
                  <w:r w:rsidRPr="00B755EA"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it-IT"/>
                    </w:rPr>
                    <w:t>Processore (CPU)</w:t>
                  </w:r>
                </w:p>
              </w:tc>
              <w:tc>
                <w:tcPr>
                  <w:tcW w:w="4938" w:type="dxa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auto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0726F7C0" w14:textId="54D186FE" w:rsidR="00B755EA" w:rsidRPr="00B755EA" w:rsidRDefault="00B755EA" w:rsidP="00B755EA">
                  <w:pPr>
                    <w:spacing w:before="240" w:after="240"/>
                    <w:jc w:val="center"/>
                    <w:rPr>
                      <w:rFonts w:ascii="Arial" w:eastAsia="Times New Roman" w:hAnsi="Arial" w:cs="Arial"/>
                      <w:sz w:val="28"/>
                      <w:szCs w:val="28"/>
                      <w:lang w:eastAsia="it-IT"/>
                    </w:rPr>
                  </w:pPr>
                  <w:r w:rsidRPr="00B755EA">
                    <w:rPr>
                      <w:rFonts w:ascii="Arial" w:eastAsia="Times New Roman" w:hAnsi="Arial" w:cs="Arial"/>
                      <w:sz w:val="28"/>
                      <w:szCs w:val="28"/>
                      <w:lang w:eastAsia="it-IT"/>
                    </w:rPr>
                    <w:t>x64 da 1,4 GHz</w:t>
                  </w:r>
                </w:p>
              </w:tc>
            </w:tr>
            <w:tr w:rsidR="00B755EA" w:rsidRPr="00B755EA" w14:paraId="430EEFD0" w14:textId="77777777" w:rsidTr="00B755EA">
              <w:trPr>
                <w:trHeight w:val="468"/>
              </w:trPr>
              <w:tc>
                <w:tcPr>
                  <w:tcW w:w="3823" w:type="dxa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auto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4CE6FD0B" w14:textId="5028211E" w:rsidR="00B755EA" w:rsidRPr="00B755EA" w:rsidRDefault="00B755EA" w:rsidP="00B755EA">
                  <w:pPr>
                    <w:spacing w:before="240" w:after="240"/>
                    <w:jc w:val="center"/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it-IT"/>
                    </w:rPr>
                  </w:pPr>
                  <w:r w:rsidRPr="00B755EA"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it-IT"/>
                    </w:rPr>
                    <w:t>Memoria (RAM)</w:t>
                  </w:r>
                </w:p>
              </w:tc>
              <w:tc>
                <w:tcPr>
                  <w:tcW w:w="4938" w:type="dxa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auto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54866649" w14:textId="3D926E41" w:rsidR="00B755EA" w:rsidRPr="00B755EA" w:rsidRDefault="00B755EA" w:rsidP="00B755EA">
                  <w:pPr>
                    <w:spacing w:before="240" w:after="240"/>
                    <w:jc w:val="center"/>
                    <w:rPr>
                      <w:rFonts w:ascii="Arial" w:eastAsia="Times New Roman" w:hAnsi="Arial" w:cs="Arial"/>
                      <w:sz w:val="28"/>
                      <w:szCs w:val="28"/>
                      <w:lang w:eastAsia="it-IT"/>
                    </w:rPr>
                  </w:pPr>
                  <w:r w:rsidRPr="00B755EA">
                    <w:rPr>
                      <w:rFonts w:ascii="Arial" w:eastAsia="Times New Roman" w:hAnsi="Arial" w:cs="Arial"/>
                      <w:sz w:val="28"/>
                      <w:szCs w:val="28"/>
                      <w:lang w:eastAsia="it-IT"/>
                    </w:rPr>
                    <w:t>512 </w:t>
                  </w:r>
                  <w:r w:rsidRPr="00450FEF">
                    <w:rPr>
                      <w:rFonts w:ascii="Arial" w:eastAsia="Times New Roman" w:hAnsi="Arial" w:cs="Arial"/>
                      <w:sz w:val="28"/>
                      <w:szCs w:val="28"/>
                      <w:lang w:eastAsia="it-IT"/>
                    </w:rPr>
                    <w:t xml:space="preserve">MB </w:t>
                  </w:r>
                </w:p>
              </w:tc>
            </w:tr>
            <w:tr w:rsidR="00B755EA" w:rsidRPr="00B755EA" w14:paraId="6AA164DC" w14:textId="77777777" w:rsidTr="00B755EA">
              <w:trPr>
                <w:trHeight w:val="632"/>
              </w:trPr>
              <w:tc>
                <w:tcPr>
                  <w:tcW w:w="3823" w:type="dxa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auto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2F12CA9E" w14:textId="50BBDFAD" w:rsidR="00B755EA" w:rsidRPr="00B755EA" w:rsidRDefault="00B755EA" w:rsidP="00B755EA">
                  <w:pPr>
                    <w:spacing w:before="240" w:after="240"/>
                    <w:jc w:val="center"/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it-IT"/>
                    </w:rPr>
                  </w:pPr>
                  <w:r w:rsidRPr="00B755EA">
                    <w:rPr>
                      <w:rFonts w:ascii="Arial" w:eastAsia="Times New Roman" w:hAnsi="Arial" w:cs="Arial"/>
                      <w:b/>
                      <w:bCs/>
                      <w:sz w:val="28"/>
                      <w:szCs w:val="28"/>
                      <w:lang w:eastAsia="it-IT"/>
                    </w:rPr>
                    <w:t>Spazio libero su disco fisso</w:t>
                  </w:r>
                </w:p>
              </w:tc>
              <w:tc>
                <w:tcPr>
                  <w:tcW w:w="4938" w:type="dxa"/>
                  <w:tcBorders>
                    <w:top w:val="single" w:sz="6" w:space="0" w:color="A2A9B1"/>
                    <w:left w:val="single" w:sz="6" w:space="0" w:color="A2A9B1"/>
                    <w:bottom w:val="single" w:sz="6" w:space="0" w:color="A2A9B1"/>
                    <w:right w:val="single" w:sz="6" w:space="0" w:color="A2A9B1"/>
                  </w:tcBorders>
                  <w:shd w:val="clear" w:color="auto" w:fill="auto"/>
                  <w:tcMar>
                    <w:top w:w="48" w:type="dxa"/>
                    <w:left w:w="96" w:type="dxa"/>
                    <w:bottom w:w="48" w:type="dxa"/>
                    <w:right w:w="96" w:type="dxa"/>
                  </w:tcMar>
                  <w:vAlign w:val="center"/>
                  <w:hideMark/>
                </w:tcPr>
                <w:p w14:paraId="7EF3D0E2" w14:textId="0B98269F" w:rsidR="00B755EA" w:rsidRPr="00B755EA" w:rsidRDefault="00B755EA" w:rsidP="00B755EA">
                  <w:pPr>
                    <w:spacing w:before="240" w:after="240"/>
                    <w:jc w:val="center"/>
                    <w:rPr>
                      <w:rFonts w:ascii="Arial" w:eastAsia="Times New Roman" w:hAnsi="Arial" w:cs="Arial"/>
                      <w:sz w:val="28"/>
                      <w:szCs w:val="28"/>
                      <w:lang w:eastAsia="it-IT"/>
                    </w:rPr>
                  </w:pPr>
                  <w:r w:rsidRPr="00B755EA">
                    <w:rPr>
                      <w:rFonts w:ascii="Arial" w:eastAsia="Times New Roman" w:hAnsi="Arial" w:cs="Arial"/>
                      <w:sz w:val="28"/>
                      <w:szCs w:val="28"/>
                      <w:lang w:eastAsia="it-IT"/>
                    </w:rPr>
                    <w:t>32 </w:t>
                  </w:r>
                  <w:r w:rsidRPr="00450FEF">
                    <w:rPr>
                      <w:rFonts w:ascii="Arial" w:eastAsia="Times New Roman" w:hAnsi="Arial" w:cs="Arial"/>
                      <w:sz w:val="28"/>
                      <w:szCs w:val="28"/>
                      <w:lang w:eastAsia="it-IT"/>
                    </w:rPr>
                    <w:t xml:space="preserve">GB </w:t>
                  </w:r>
                  <w:r w:rsidRPr="00B755EA">
                    <w:rPr>
                      <w:rFonts w:ascii="Arial" w:eastAsia="Times New Roman" w:hAnsi="Arial" w:cs="Arial"/>
                      <w:sz w:val="28"/>
                      <w:szCs w:val="28"/>
                      <w:lang w:eastAsia="it-IT"/>
                    </w:rPr>
                    <w:br/>
                  </w:r>
                  <w:r w:rsidRPr="00B755EA">
                    <w:rPr>
                      <w:rFonts w:ascii="Arial" w:eastAsia="Times New Roman" w:hAnsi="Arial" w:cs="Arial"/>
                      <w:lang w:eastAsia="it-IT"/>
                    </w:rPr>
                    <w:t>(di più se ci sono più di 16 GB di RAM)</w:t>
                  </w:r>
                </w:p>
              </w:tc>
            </w:tr>
          </w:tbl>
          <w:p w14:paraId="78E00388" w14:textId="7D9FF5DB" w:rsidR="00B755EA" w:rsidRDefault="00B755EA" w:rsidP="00B755EA"/>
          <w:p w14:paraId="7CA7BF20" w14:textId="77777777" w:rsidR="00450FEF" w:rsidRPr="00B755EA" w:rsidRDefault="00450FEF" w:rsidP="00B755EA"/>
          <w:p w14:paraId="3FA44A3E" w14:textId="16834DFC" w:rsidR="001205A1" w:rsidRDefault="00B755EA" w:rsidP="00B755EA">
            <w:pPr>
              <w:pStyle w:val="Titolo4"/>
              <w:ind w:left="573" w:hanging="573"/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  <w:t>PASSO 1</w:t>
            </w:r>
            <w:r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  <w:t>: Inserire la chiavetta o il disco nella macchina</w:t>
            </w:r>
          </w:p>
          <w:p w14:paraId="465371D2" w14:textId="77777777" w:rsidR="00450FEF" w:rsidRPr="00450FEF" w:rsidRDefault="00450FEF" w:rsidP="00450FEF"/>
          <w:p w14:paraId="7882D378" w14:textId="6E264989" w:rsidR="00450FEF" w:rsidRDefault="00450FEF" w:rsidP="00B755EA">
            <w:r>
              <w:t xml:space="preserve">Per avere una versione di </w:t>
            </w:r>
            <w:r w:rsidRPr="00450FEF">
              <w:rPr>
                <w:b/>
                <w:bCs/>
              </w:rPr>
              <w:t>prova</w:t>
            </w:r>
            <w:r>
              <w:t>:</w:t>
            </w:r>
          </w:p>
          <w:p w14:paraId="619EBA1B" w14:textId="32895851" w:rsidR="00B755EA" w:rsidRDefault="00450FEF" w:rsidP="00B755EA">
            <w:hyperlink r:id="rId10" w:history="1">
              <w:r w:rsidRPr="00D14C0A">
                <w:rPr>
                  <w:rStyle w:val="Collegamentoipertestuale"/>
                </w:rPr>
                <w:t>https://www.microsoft.com/it-it/evalcenter/evaluate-windows-server-2012-r2</w:t>
              </w:r>
            </w:hyperlink>
          </w:p>
          <w:p w14:paraId="5A0DDC8A" w14:textId="77777777" w:rsidR="00450FEF" w:rsidRDefault="00450FEF" w:rsidP="00B755EA"/>
          <w:p w14:paraId="290EAB53" w14:textId="3B9BFCE5" w:rsidR="00B755EA" w:rsidRDefault="00450FEF" w:rsidP="00B755EA">
            <w:r>
              <w:t xml:space="preserve">Se invece si desidera è possibile </w:t>
            </w:r>
            <w:r w:rsidRPr="00450FEF">
              <w:rPr>
                <w:b/>
                <w:bCs/>
              </w:rPr>
              <w:t>acquistarlo</w:t>
            </w:r>
            <w:r>
              <w:t>:</w:t>
            </w:r>
          </w:p>
          <w:p w14:paraId="3410A8C0" w14:textId="4732F823" w:rsidR="00450FEF" w:rsidRDefault="00450FEF" w:rsidP="00B755EA">
            <w:hyperlink r:id="rId11" w:history="1">
              <w:r w:rsidRPr="00450FEF">
                <w:rPr>
                  <w:rStyle w:val="Collegamentoipertestuale"/>
                </w:rPr>
                <w:t>https://www.amazon.it/Standard-elettronica-spedizione-Immediata-Assistenza/dp/B08QFX69F3</w:t>
              </w:r>
            </w:hyperlink>
          </w:p>
          <w:p w14:paraId="09662D69" w14:textId="2FE8CEB1" w:rsidR="00450FEF" w:rsidRDefault="00450FEF" w:rsidP="00B755EA"/>
          <w:p w14:paraId="114E22F6" w14:textId="77777777" w:rsidR="00450FEF" w:rsidRPr="00B755EA" w:rsidRDefault="00450FEF" w:rsidP="00B755EA"/>
          <w:p w14:paraId="4EA27F92" w14:textId="0D39AD35" w:rsidR="00B755EA" w:rsidRDefault="00B755EA" w:rsidP="00450FEF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2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 w:rsidR="00450FEF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Selezionare la lingua, la time zone e il layout di tastiera</w:t>
            </w:r>
          </w:p>
          <w:p w14:paraId="564C75A0" w14:textId="4E496752" w:rsidR="00450FEF" w:rsidRDefault="00450FEF" w:rsidP="00B755EA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710D99B7" w14:textId="60D26E0D" w:rsidR="00450FEF" w:rsidRDefault="00450FEF" w:rsidP="00B755EA">
            <w:r>
              <w:t>S</w:t>
            </w:r>
            <w:r w:rsidRPr="00450FEF">
              <w:t>elezion</w:t>
            </w:r>
            <w:r>
              <w:t>are</w:t>
            </w:r>
            <w:r w:rsidRPr="00450FEF">
              <w:t xml:space="preserve"> le impostazioni internazionali indicando </w:t>
            </w:r>
            <w:proofErr w:type="spellStart"/>
            <w:r w:rsidRPr="00450FEF">
              <w:t>Italian</w:t>
            </w:r>
            <w:proofErr w:type="spellEnd"/>
            <w:r w:rsidRPr="00450FEF">
              <w:t xml:space="preserve"> nel campo Time and </w:t>
            </w:r>
            <w:proofErr w:type="spellStart"/>
            <w:r w:rsidRPr="00450FEF">
              <w:t>currency</w:t>
            </w:r>
            <w:proofErr w:type="spellEnd"/>
            <w:r w:rsidRPr="00450FEF">
              <w:t xml:space="preserve"> format e </w:t>
            </w:r>
            <w:r>
              <w:t>dopo aver selezionato il tipo di tastiera fare</w:t>
            </w:r>
            <w:r w:rsidRPr="00450FEF">
              <w:t xml:space="preserve"> clic su Next.</w:t>
            </w:r>
          </w:p>
          <w:p w14:paraId="03D4D35A" w14:textId="16BCC305" w:rsidR="00450FEF" w:rsidRDefault="00450FEF" w:rsidP="00B755EA"/>
          <w:p w14:paraId="62924771" w14:textId="20CBB5D6" w:rsidR="00450FEF" w:rsidRDefault="00450FEF" w:rsidP="00B755EA"/>
          <w:p w14:paraId="420B88EA" w14:textId="4F905F5C" w:rsidR="00450FEF" w:rsidRDefault="00450FEF" w:rsidP="00B755EA"/>
          <w:p w14:paraId="70A72AE7" w14:textId="5825E1FE" w:rsidR="00450FEF" w:rsidRDefault="00450FEF" w:rsidP="00B755EA"/>
          <w:p w14:paraId="405BB3B3" w14:textId="358ED096" w:rsidR="00450FEF" w:rsidRDefault="00450FEF" w:rsidP="00B755EA"/>
          <w:p w14:paraId="42E4DD70" w14:textId="77777777" w:rsidR="00BF7864" w:rsidRDefault="00BF7864" w:rsidP="00B755EA"/>
          <w:p w14:paraId="2603A947" w14:textId="77777777" w:rsidR="00450FEF" w:rsidRDefault="00450FEF" w:rsidP="00B755EA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4828D67E" w14:textId="6FB4D09D" w:rsidR="00450FEF" w:rsidRDefault="00450FEF" w:rsidP="00450FE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4D4741" wp14:editId="1C2D5AEF">
                  <wp:extent cx="4884420" cy="3655833"/>
                  <wp:effectExtent l="0" t="0" r="0" b="1905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3562" cy="3670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B4087B" w14:textId="0CEB105E" w:rsidR="00450FEF" w:rsidRDefault="00450FEF" w:rsidP="00450FEF">
            <w:pPr>
              <w:jc w:val="center"/>
            </w:pPr>
          </w:p>
          <w:p w14:paraId="30DF9A86" w14:textId="77777777" w:rsidR="00450FEF" w:rsidRDefault="00450FEF" w:rsidP="00450FEF">
            <w:pPr>
              <w:jc w:val="center"/>
            </w:pPr>
          </w:p>
          <w:p w14:paraId="2ED08497" w14:textId="040BE9D3" w:rsidR="00450FEF" w:rsidRDefault="00450FEF" w:rsidP="00450FEF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3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Cliccare su Installa</w:t>
            </w:r>
          </w:p>
          <w:p w14:paraId="107B5705" w14:textId="77777777" w:rsidR="00450FEF" w:rsidRPr="00450FEF" w:rsidRDefault="00450FEF" w:rsidP="00450FEF">
            <w:pPr>
              <w:rPr>
                <w:rFonts w:asciiTheme="majorHAnsi" w:hAnsiTheme="majorHAnsi"/>
                <w:b/>
                <w:color w:val="2AC9C9" w:themeColor="accent4" w:themeShade="80"/>
                <w:szCs w:val="18"/>
              </w:rPr>
            </w:pPr>
          </w:p>
          <w:p w14:paraId="50ED0BF3" w14:textId="29470314" w:rsidR="00450FEF" w:rsidRPr="00450FEF" w:rsidRDefault="00450FEF" w:rsidP="00450FEF">
            <w:r>
              <w:t>Cliccare</w:t>
            </w:r>
            <w:r w:rsidRPr="00450FEF">
              <w:t xml:space="preserve"> su </w:t>
            </w:r>
            <w:proofErr w:type="spellStart"/>
            <w:r w:rsidRPr="00450FEF">
              <w:rPr>
                <w:b/>
                <w:bCs/>
              </w:rPr>
              <w:t>Install</w:t>
            </w:r>
            <w:proofErr w:type="spellEnd"/>
            <w:r w:rsidRPr="00450FEF">
              <w:rPr>
                <w:b/>
                <w:bCs/>
              </w:rPr>
              <w:t xml:space="preserve"> </w:t>
            </w:r>
            <w:proofErr w:type="spellStart"/>
            <w:r w:rsidRPr="00450FEF">
              <w:rPr>
                <w:b/>
                <w:bCs/>
              </w:rPr>
              <w:t>now</w:t>
            </w:r>
            <w:proofErr w:type="spellEnd"/>
            <w:r w:rsidRPr="00450FEF">
              <w:t xml:space="preserve"> per avviare la procedura di setup.</w:t>
            </w:r>
          </w:p>
          <w:p w14:paraId="722C76A5" w14:textId="77777777" w:rsidR="00450FEF" w:rsidRDefault="00450FEF" w:rsidP="00450FEF">
            <w:pPr>
              <w:jc w:val="center"/>
            </w:pPr>
          </w:p>
          <w:p w14:paraId="42EAEF6D" w14:textId="77777777" w:rsidR="00450FEF" w:rsidRDefault="00450FEF" w:rsidP="00450FEF">
            <w:pPr>
              <w:jc w:val="center"/>
            </w:pPr>
          </w:p>
          <w:p w14:paraId="375D098F" w14:textId="77777777" w:rsidR="00450FEF" w:rsidRDefault="00450FEF" w:rsidP="00450FE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507920" wp14:editId="0BDD2411">
                  <wp:extent cx="4787552" cy="3596315"/>
                  <wp:effectExtent l="0" t="0" r="0" b="4445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4047" cy="3608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2D23CB" w14:textId="77777777" w:rsidR="00450FEF" w:rsidRDefault="00450FEF" w:rsidP="00450FEF">
            <w:pPr>
              <w:jc w:val="center"/>
            </w:pPr>
          </w:p>
          <w:p w14:paraId="4D0445AE" w14:textId="5071991F" w:rsidR="00BF7864" w:rsidRDefault="00BF7864" w:rsidP="00450FEF">
            <w:pPr>
              <w:rPr>
                <w:rFonts w:asciiTheme="majorHAnsi" w:hAnsiTheme="majorHAnsi"/>
                <w:b/>
                <w:color w:val="2AC9C9" w:themeColor="accent4" w:themeShade="80"/>
                <w:sz w:val="22"/>
                <w:szCs w:val="16"/>
              </w:rPr>
            </w:pPr>
          </w:p>
          <w:p w14:paraId="310C07AA" w14:textId="77777777" w:rsidR="00BF7864" w:rsidRPr="00BF7864" w:rsidRDefault="00BF7864" w:rsidP="00450FEF">
            <w:pPr>
              <w:rPr>
                <w:rFonts w:asciiTheme="majorHAnsi" w:hAnsiTheme="majorHAnsi"/>
                <w:b/>
                <w:color w:val="2AC9C9" w:themeColor="accent4" w:themeShade="80"/>
                <w:sz w:val="22"/>
                <w:szCs w:val="16"/>
              </w:rPr>
            </w:pPr>
          </w:p>
          <w:p w14:paraId="24923015" w14:textId="77777777" w:rsidR="00BF7864" w:rsidRPr="00BF7864" w:rsidRDefault="00BF7864" w:rsidP="00450FEF">
            <w:pPr>
              <w:rPr>
                <w:rFonts w:asciiTheme="majorHAnsi" w:hAnsiTheme="majorHAnsi"/>
                <w:b/>
                <w:color w:val="2AC9C9" w:themeColor="accent4" w:themeShade="80"/>
                <w:szCs w:val="18"/>
              </w:rPr>
            </w:pPr>
          </w:p>
          <w:p w14:paraId="5DFE344A" w14:textId="4236B63B" w:rsidR="00450FEF" w:rsidRDefault="00450FEF" w:rsidP="00450FEF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4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Selezionare </w:t>
            </w:r>
            <w:r w:rsidR="00BF7864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la modalità di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 installazione</w:t>
            </w:r>
          </w:p>
          <w:p w14:paraId="7C28EC79" w14:textId="77777777" w:rsidR="00450FEF" w:rsidRPr="00BF7864" w:rsidRDefault="00450FEF" w:rsidP="00450FEF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442C2BE7" w14:textId="77777777" w:rsidR="00450FEF" w:rsidRDefault="00450FEF" w:rsidP="00450FEF">
            <w:r w:rsidRPr="00450FEF">
              <w:t xml:space="preserve">Nelle opzioni di installazione </w:t>
            </w:r>
            <w:r>
              <w:t>scegliere</w:t>
            </w:r>
            <w:r w:rsidRPr="00450FEF">
              <w:t xml:space="preserve"> l’installazione Server with a </w:t>
            </w:r>
            <w:r>
              <w:t>GUI</w:t>
            </w:r>
            <w:r w:rsidRPr="00450FEF">
              <w:t xml:space="preserve"> (la seconda disponibile): ciò consentirà di configurare il nostro server attraverso le comode interfacce grafiche</w:t>
            </w:r>
            <w:r>
              <w:t>. Dopodiché fare</w:t>
            </w:r>
            <w:r w:rsidRPr="00450FEF">
              <w:t xml:space="preserve"> clic su Next.</w:t>
            </w:r>
          </w:p>
          <w:p w14:paraId="3FCC5326" w14:textId="77777777" w:rsidR="00BF7864" w:rsidRDefault="00BF7864" w:rsidP="00450FEF"/>
          <w:p w14:paraId="11ED2D56" w14:textId="77777777" w:rsidR="00BF7864" w:rsidRDefault="00BF7864" w:rsidP="00BF78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E3A266" wp14:editId="347D92B2">
                  <wp:extent cx="4450080" cy="3335658"/>
                  <wp:effectExtent l="0" t="0" r="7620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1479" cy="3381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A78652" w14:textId="77777777" w:rsidR="00BF7864" w:rsidRPr="00BF7864" w:rsidRDefault="00BF7864" w:rsidP="00BF7864">
            <w:pPr>
              <w:jc w:val="center"/>
              <w:rPr>
                <w:sz w:val="8"/>
                <w:szCs w:val="8"/>
              </w:rPr>
            </w:pPr>
          </w:p>
          <w:p w14:paraId="1B77552A" w14:textId="77777777" w:rsidR="00BF7864" w:rsidRPr="00BF7864" w:rsidRDefault="00BF7864" w:rsidP="00BF7864">
            <w:pPr>
              <w:jc w:val="center"/>
              <w:rPr>
                <w:sz w:val="20"/>
                <w:szCs w:val="20"/>
              </w:rPr>
            </w:pPr>
          </w:p>
          <w:p w14:paraId="3D3CE19D" w14:textId="3F584CCC" w:rsidR="00BF7864" w:rsidRDefault="00BF7864" w:rsidP="00BF7864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5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Selezionare il tipo di installazione</w:t>
            </w:r>
          </w:p>
          <w:p w14:paraId="63A82A9C" w14:textId="77777777" w:rsidR="00BF7864" w:rsidRPr="00BF7864" w:rsidRDefault="00BF7864" w:rsidP="00BF7864">
            <w:pPr>
              <w:rPr>
                <w:rFonts w:asciiTheme="majorHAnsi" w:hAnsiTheme="majorHAnsi"/>
                <w:b/>
                <w:color w:val="2AC9C9" w:themeColor="accent4" w:themeShade="80"/>
                <w:sz w:val="6"/>
                <w:szCs w:val="2"/>
              </w:rPr>
            </w:pPr>
          </w:p>
          <w:p w14:paraId="5C5F010D" w14:textId="6D8B1935" w:rsidR="00BF7864" w:rsidRDefault="00BF7864" w:rsidP="00BF7864">
            <w:r>
              <w:t>Accettare</w:t>
            </w:r>
            <w:r w:rsidRPr="00BF7864">
              <w:t xml:space="preserve"> i termini della licenza, spuntando la voce </w:t>
            </w:r>
            <w:r w:rsidRPr="00BF7864">
              <w:rPr>
                <w:b/>
                <w:bCs/>
              </w:rPr>
              <w:t xml:space="preserve">I </w:t>
            </w:r>
            <w:proofErr w:type="spellStart"/>
            <w:r w:rsidRPr="00BF7864">
              <w:rPr>
                <w:b/>
                <w:bCs/>
              </w:rPr>
              <w:t>accept</w:t>
            </w:r>
            <w:proofErr w:type="spellEnd"/>
            <w:r w:rsidRPr="00BF7864">
              <w:rPr>
                <w:b/>
                <w:bCs/>
              </w:rPr>
              <w:t xml:space="preserve"> the </w:t>
            </w:r>
            <w:proofErr w:type="spellStart"/>
            <w:r w:rsidRPr="00BF7864">
              <w:rPr>
                <w:b/>
                <w:bCs/>
              </w:rPr>
              <w:t>license</w:t>
            </w:r>
            <w:proofErr w:type="spellEnd"/>
            <w:r w:rsidRPr="00BF7864">
              <w:rPr>
                <w:b/>
                <w:bCs/>
              </w:rPr>
              <w:t xml:space="preserve"> </w:t>
            </w:r>
            <w:proofErr w:type="spellStart"/>
            <w:r w:rsidRPr="00BF7864">
              <w:rPr>
                <w:b/>
                <w:bCs/>
              </w:rPr>
              <w:t>terms</w:t>
            </w:r>
            <w:proofErr w:type="spellEnd"/>
            <w:r w:rsidRPr="00BF7864">
              <w:t xml:space="preserve"> e </w:t>
            </w:r>
            <w:r>
              <w:t>cliccare</w:t>
            </w:r>
            <w:r w:rsidRPr="00BF7864">
              <w:t xml:space="preserve"> su Next</w:t>
            </w:r>
            <w:r>
              <w:t>.</w:t>
            </w:r>
            <w:r w:rsidRPr="00BF7864">
              <w:t xml:space="preserve"> </w:t>
            </w:r>
            <w:r>
              <w:t>Poi scegliere</w:t>
            </w:r>
            <w:r w:rsidRPr="00BF7864">
              <w:t xml:space="preserve"> la modalità di installazione </w:t>
            </w:r>
            <w:r w:rsidRPr="00BF7864">
              <w:rPr>
                <w:b/>
                <w:bCs/>
              </w:rPr>
              <w:t>Custom</w:t>
            </w:r>
            <w:r w:rsidRPr="00BF7864">
              <w:t>, ossia l’installazione ex novo su una partizione del nostro computer.</w:t>
            </w:r>
          </w:p>
          <w:p w14:paraId="0F15FD56" w14:textId="77777777" w:rsidR="00BF7864" w:rsidRDefault="00BF7864" w:rsidP="00BF7864">
            <w:pPr>
              <w:jc w:val="center"/>
            </w:pPr>
          </w:p>
          <w:p w14:paraId="172922FE" w14:textId="32069203" w:rsidR="00BF7864" w:rsidRDefault="00BF7864" w:rsidP="00BF78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E70EA9" wp14:editId="15C249BF">
                  <wp:extent cx="4488180" cy="3343929"/>
                  <wp:effectExtent l="0" t="0" r="7620" b="889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7245" cy="3402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1C45FF" w14:textId="77777777" w:rsidR="00BF7864" w:rsidRDefault="00BF7864" w:rsidP="00BF7864">
            <w:pPr>
              <w:jc w:val="center"/>
            </w:pPr>
          </w:p>
          <w:p w14:paraId="7242714A" w14:textId="77777777" w:rsidR="00BF7864" w:rsidRDefault="00BF7864" w:rsidP="00BF7864">
            <w:pPr>
              <w:jc w:val="center"/>
            </w:pPr>
          </w:p>
          <w:p w14:paraId="24F7B861" w14:textId="73E4B12A" w:rsidR="00BF7864" w:rsidRDefault="00BF7864" w:rsidP="00BF7864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6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Selezionare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la partizione di installazione</w:t>
            </w:r>
          </w:p>
          <w:p w14:paraId="4E693635" w14:textId="77777777" w:rsidR="00BF7864" w:rsidRPr="00BF7864" w:rsidRDefault="00BF7864" w:rsidP="00BF7864">
            <w:pPr>
              <w:rPr>
                <w:rFonts w:asciiTheme="majorHAnsi" w:hAnsiTheme="majorHAnsi"/>
                <w:b/>
                <w:color w:val="2AC9C9" w:themeColor="accent4" w:themeShade="80"/>
                <w:sz w:val="6"/>
                <w:szCs w:val="2"/>
              </w:rPr>
            </w:pPr>
          </w:p>
          <w:p w14:paraId="003C0B7B" w14:textId="77777777" w:rsidR="00BF7864" w:rsidRDefault="00BF7864" w:rsidP="00BF7864">
            <w:r w:rsidRPr="00BF7864">
              <w:t xml:space="preserve">Nella schermata successiva selezionare il disco di installazione. </w:t>
            </w:r>
            <w:r>
              <w:t>Selezionare, quindi,</w:t>
            </w:r>
            <w:r w:rsidRPr="00BF7864">
              <w:t xml:space="preserve"> </w:t>
            </w:r>
            <w:r>
              <w:t xml:space="preserve">la </w:t>
            </w:r>
            <w:r w:rsidRPr="00BF7864">
              <w:t>partizione su cui sarà installato il sistema operativo e facciamo clic su Next (la dimensione minima richiesta per l’installazione è 32 GB). Naturalmente il programma di installazione provvederà a cancellare qualsiasi dato sulla partizione e ad installare Windows Server 2012</w:t>
            </w:r>
            <w:r>
              <w:t>.</w:t>
            </w:r>
          </w:p>
          <w:p w14:paraId="25226F28" w14:textId="015310A2" w:rsidR="00BF7864" w:rsidRPr="00BF7864" w:rsidRDefault="00BF7864" w:rsidP="00BF7864">
            <w:r>
              <w:t>Per evitare perdita di dati è necessario essere sicuri</w:t>
            </w:r>
            <w:r w:rsidRPr="00BF7864">
              <w:t xml:space="preserve"> che la partizione non contenga dati importanti.</w:t>
            </w:r>
          </w:p>
          <w:p w14:paraId="157C783A" w14:textId="77777777" w:rsidR="00BF7864" w:rsidRDefault="00BF7864" w:rsidP="00BF7864">
            <w:pPr>
              <w:jc w:val="center"/>
            </w:pPr>
          </w:p>
          <w:p w14:paraId="6B8CC775" w14:textId="0AFAD005" w:rsidR="00BF7864" w:rsidRDefault="00BF7864" w:rsidP="00BF78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4A510B" wp14:editId="2483AA31">
                  <wp:extent cx="3985260" cy="2987244"/>
                  <wp:effectExtent l="0" t="0" r="0" b="381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202" cy="2990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C8E52C" w14:textId="77777777" w:rsidR="00BF7864" w:rsidRDefault="00BF7864" w:rsidP="00BF7864">
            <w:pPr>
              <w:jc w:val="center"/>
            </w:pPr>
          </w:p>
          <w:p w14:paraId="71C9EC38" w14:textId="539DFE60" w:rsidR="00BF7864" w:rsidRDefault="00BF7864" w:rsidP="00BF7864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7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Inserire la password dell’amministratore</w:t>
            </w:r>
          </w:p>
          <w:p w14:paraId="6A78123C" w14:textId="77777777" w:rsidR="00BF7864" w:rsidRPr="00BF7864" w:rsidRDefault="00BF7864" w:rsidP="00BF7864">
            <w:pPr>
              <w:rPr>
                <w:rFonts w:asciiTheme="majorHAnsi" w:hAnsiTheme="majorHAnsi"/>
                <w:b/>
                <w:color w:val="2AC9C9" w:themeColor="accent4" w:themeShade="80"/>
                <w:sz w:val="6"/>
                <w:szCs w:val="2"/>
              </w:rPr>
            </w:pPr>
          </w:p>
          <w:p w14:paraId="3971BEBD" w14:textId="07B59526" w:rsidR="00BF7864" w:rsidRPr="00BF7864" w:rsidRDefault="00BF7864" w:rsidP="00BF7864">
            <w:r w:rsidRPr="00BF7864">
              <w:t xml:space="preserve">L’installazione procederà copiando i file e impostando eventuali driver. Al termine del processo </w:t>
            </w:r>
            <w:r>
              <w:t xml:space="preserve">l’installazione richiederà </w:t>
            </w:r>
            <w:r w:rsidRPr="00BF7864">
              <w:t>di indicare la password per l’utente Administrator.</w:t>
            </w:r>
          </w:p>
          <w:p w14:paraId="5ED17C27" w14:textId="77777777" w:rsidR="00BF7864" w:rsidRDefault="00BF7864" w:rsidP="00BF7864">
            <w:pPr>
              <w:jc w:val="center"/>
            </w:pPr>
          </w:p>
          <w:p w14:paraId="59F61A1C" w14:textId="7E41854F" w:rsidR="00BF7864" w:rsidRDefault="00BF7864" w:rsidP="00BF78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A5AF5E" wp14:editId="64418DD7">
                  <wp:extent cx="4267200" cy="3206295"/>
                  <wp:effectExtent l="0" t="0" r="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1580" cy="321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6F3F2" w14:textId="77777777" w:rsidR="00BF7864" w:rsidRDefault="00BF7864" w:rsidP="00BF7864">
            <w:pPr>
              <w:jc w:val="center"/>
            </w:pPr>
          </w:p>
          <w:p w14:paraId="0594CB44" w14:textId="77777777" w:rsidR="00BF7864" w:rsidRDefault="00BF7864" w:rsidP="00BF7864">
            <w:pPr>
              <w:jc w:val="center"/>
            </w:pPr>
          </w:p>
          <w:p w14:paraId="09CC436E" w14:textId="77777777" w:rsidR="00BF7864" w:rsidRDefault="00BF7864" w:rsidP="00BF7864">
            <w:pPr>
              <w:jc w:val="center"/>
            </w:pPr>
          </w:p>
          <w:p w14:paraId="43E87B1D" w14:textId="77777777" w:rsidR="00BF7864" w:rsidRDefault="00BF7864" w:rsidP="00BF7864">
            <w:pPr>
              <w:jc w:val="center"/>
            </w:pPr>
          </w:p>
          <w:p w14:paraId="4FE2A538" w14:textId="672B5F36" w:rsidR="00BF7864" w:rsidRDefault="00BF7864" w:rsidP="00BF7864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7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Fare il LOG-IN</w:t>
            </w:r>
          </w:p>
          <w:p w14:paraId="44E947E9" w14:textId="77777777" w:rsidR="00BF7864" w:rsidRPr="00BF7864" w:rsidRDefault="00BF7864" w:rsidP="00BF7864">
            <w:pPr>
              <w:rPr>
                <w:rFonts w:asciiTheme="majorHAnsi" w:hAnsiTheme="majorHAnsi"/>
                <w:b/>
                <w:color w:val="2AC9C9" w:themeColor="accent4" w:themeShade="80"/>
                <w:sz w:val="6"/>
                <w:szCs w:val="2"/>
              </w:rPr>
            </w:pPr>
          </w:p>
          <w:p w14:paraId="4A5A4B7C" w14:textId="75C612E6" w:rsidR="00BF7864" w:rsidRPr="00BF7864" w:rsidRDefault="00BF7864" w:rsidP="00BF7864">
            <w:r w:rsidRPr="00BF7864">
              <w:t>Indicata la password, verrà visualizzata la schermata di login</w:t>
            </w:r>
            <w:r w:rsidR="008778CF">
              <w:t xml:space="preserve">. Per accedere da macchina virtuale utilizzare i giusti supporti per </w:t>
            </w:r>
            <w:proofErr w:type="spellStart"/>
            <w:r w:rsidR="008778CF" w:rsidRPr="008778CF">
              <w:rPr>
                <w:b/>
                <w:bCs/>
              </w:rPr>
              <w:t>Ctrl+Alt+Delete</w:t>
            </w:r>
            <w:proofErr w:type="spellEnd"/>
            <w:r w:rsidR="008778CF">
              <w:t>.</w:t>
            </w:r>
          </w:p>
          <w:p w14:paraId="349FCE42" w14:textId="77777777" w:rsidR="00BF7864" w:rsidRDefault="00BF7864" w:rsidP="00BF7864">
            <w:pPr>
              <w:jc w:val="center"/>
            </w:pPr>
          </w:p>
          <w:p w14:paraId="501A1576" w14:textId="4D57D5E7" w:rsidR="00BF7864" w:rsidRDefault="008778CF" w:rsidP="00BF78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915261" wp14:editId="0D63EBC0">
                  <wp:extent cx="4762500" cy="3573780"/>
                  <wp:effectExtent l="0" t="0" r="0" b="7620"/>
                  <wp:docPr id="14" name="Immagine 14" descr="Figura 9: La schermata di login in Windows Server 2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Figura 9: La schermata di login in Windows Server 2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357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81D564" w14:textId="77777777" w:rsidR="00BF7864" w:rsidRDefault="00BF7864" w:rsidP="00BF7864">
            <w:pPr>
              <w:jc w:val="center"/>
            </w:pPr>
          </w:p>
          <w:p w14:paraId="7FE2F5C1" w14:textId="77777777" w:rsidR="00BF7864" w:rsidRDefault="00BF7864" w:rsidP="00BF7864">
            <w:pPr>
              <w:jc w:val="center"/>
            </w:pPr>
          </w:p>
          <w:p w14:paraId="4A2C7C94" w14:textId="3DDAF1EA" w:rsidR="008778CF" w:rsidRDefault="008778CF" w:rsidP="008778CF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7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Server Manager</w:t>
            </w:r>
          </w:p>
          <w:p w14:paraId="137F74B4" w14:textId="77777777" w:rsidR="008778CF" w:rsidRPr="00BF7864" w:rsidRDefault="008778CF" w:rsidP="008778CF">
            <w:pPr>
              <w:rPr>
                <w:rFonts w:asciiTheme="majorHAnsi" w:hAnsiTheme="majorHAnsi"/>
                <w:b/>
                <w:color w:val="2AC9C9" w:themeColor="accent4" w:themeShade="80"/>
                <w:sz w:val="6"/>
                <w:szCs w:val="2"/>
              </w:rPr>
            </w:pPr>
          </w:p>
          <w:p w14:paraId="20F0812F" w14:textId="36ECCD2C" w:rsidR="008778CF" w:rsidRPr="008778CF" w:rsidRDefault="008778CF" w:rsidP="008778CF">
            <w:r w:rsidRPr="008778CF">
              <w:t xml:space="preserve">Una volta entrati </w:t>
            </w:r>
            <w:r>
              <w:t>visualizzeremo il</w:t>
            </w:r>
            <w:r w:rsidRPr="008778CF">
              <w:t xml:space="preserve"> nuovo Server Manager</w:t>
            </w:r>
            <w:r>
              <w:t>. Chiudere la finestra.</w:t>
            </w:r>
          </w:p>
          <w:p w14:paraId="74D994E5" w14:textId="77777777" w:rsidR="00BF7864" w:rsidRDefault="00BF7864" w:rsidP="00BF7864">
            <w:pPr>
              <w:jc w:val="center"/>
            </w:pPr>
          </w:p>
          <w:p w14:paraId="69B619EE" w14:textId="77777777" w:rsidR="00BF7864" w:rsidRDefault="008778CF" w:rsidP="00BF786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66BA71" wp14:editId="224C06C0">
                  <wp:extent cx="4574603" cy="3429000"/>
                  <wp:effectExtent l="0" t="0" r="0" b="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6373" cy="3430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AA7A88" w14:textId="77777777" w:rsidR="008778CF" w:rsidRDefault="008778CF" w:rsidP="00BF7864">
            <w:pPr>
              <w:jc w:val="center"/>
            </w:pPr>
          </w:p>
          <w:p w14:paraId="52A5F4C7" w14:textId="77777777" w:rsidR="008778CF" w:rsidRDefault="008778CF" w:rsidP="00BF7864">
            <w:pPr>
              <w:jc w:val="center"/>
            </w:pPr>
          </w:p>
          <w:p w14:paraId="0638E1CD" w14:textId="77777777" w:rsidR="008778CF" w:rsidRPr="008778CF" w:rsidRDefault="008778CF" w:rsidP="008778CF">
            <w:pPr>
              <w:rPr>
                <w:rFonts w:asciiTheme="majorHAnsi" w:hAnsiTheme="majorHAnsi"/>
                <w:b/>
                <w:color w:val="2AC9C9" w:themeColor="accent4" w:themeShade="80"/>
                <w:sz w:val="20"/>
                <w:szCs w:val="14"/>
              </w:rPr>
            </w:pPr>
          </w:p>
          <w:p w14:paraId="34184AD4" w14:textId="1044DC6A" w:rsidR="008778CF" w:rsidRDefault="008778CF" w:rsidP="008778CF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8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Cambio del nome del Server</w:t>
            </w:r>
          </w:p>
          <w:p w14:paraId="3CC88488" w14:textId="77777777" w:rsidR="008778CF" w:rsidRPr="008778CF" w:rsidRDefault="008778CF" w:rsidP="008778CF">
            <w:pPr>
              <w:rPr>
                <w:rFonts w:asciiTheme="majorHAnsi" w:hAnsiTheme="majorHAnsi"/>
                <w:b/>
                <w:color w:val="2AC9C9" w:themeColor="accent4" w:themeShade="80"/>
                <w:sz w:val="22"/>
                <w:szCs w:val="16"/>
              </w:rPr>
            </w:pPr>
          </w:p>
          <w:p w14:paraId="22FB85F4" w14:textId="77777777" w:rsidR="008778CF" w:rsidRPr="00BF7864" w:rsidRDefault="008778CF" w:rsidP="008778CF">
            <w:pPr>
              <w:rPr>
                <w:rFonts w:asciiTheme="majorHAnsi" w:hAnsiTheme="majorHAnsi"/>
                <w:b/>
                <w:color w:val="2AC9C9" w:themeColor="accent4" w:themeShade="80"/>
                <w:sz w:val="6"/>
                <w:szCs w:val="2"/>
              </w:rPr>
            </w:pPr>
          </w:p>
          <w:p w14:paraId="264E9A70" w14:textId="73912DD2" w:rsidR="008778CF" w:rsidRDefault="008778CF" w:rsidP="008778CF">
            <w:r>
              <w:t xml:space="preserve">Aprire le proprietà di sistema e selezionare </w:t>
            </w:r>
            <w:r w:rsidRPr="008778CF">
              <w:rPr>
                <w:b/>
                <w:bCs/>
              </w:rPr>
              <w:t>cambia impostazioni</w:t>
            </w:r>
            <w:r>
              <w:t>.</w:t>
            </w:r>
          </w:p>
          <w:p w14:paraId="2397B805" w14:textId="77777777" w:rsidR="008778CF" w:rsidRPr="008778CF" w:rsidRDefault="008778CF" w:rsidP="008778CF">
            <w:pPr>
              <w:rPr>
                <w:sz w:val="16"/>
                <w:szCs w:val="16"/>
              </w:rPr>
            </w:pPr>
          </w:p>
          <w:p w14:paraId="0561A32D" w14:textId="77777777" w:rsidR="008778CF" w:rsidRDefault="008778CF" w:rsidP="008778CF"/>
          <w:p w14:paraId="3799D2DF" w14:textId="5611B646" w:rsidR="008778CF" w:rsidRPr="008778CF" w:rsidRDefault="008778CF" w:rsidP="008778CF">
            <w:pPr>
              <w:jc w:val="center"/>
            </w:pPr>
            <w:r w:rsidRPr="008778CF">
              <w:drawing>
                <wp:inline distT="0" distB="0" distL="0" distR="0" wp14:anchorId="008A89A7" wp14:editId="01C16B25">
                  <wp:extent cx="4789266" cy="3596640"/>
                  <wp:effectExtent l="0" t="0" r="0" b="381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420" cy="360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6F3D7" w14:textId="77777777" w:rsidR="008778CF" w:rsidRDefault="008778CF" w:rsidP="00BF7864">
            <w:pPr>
              <w:jc w:val="center"/>
            </w:pPr>
          </w:p>
          <w:p w14:paraId="4023E510" w14:textId="0660FF23" w:rsidR="008778CF" w:rsidRDefault="008778CF" w:rsidP="008778CF">
            <w:r>
              <w:t>Selezionare Cambia e poi immettere il nuovo nome del server.</w:t>
            </w:r>
          </w:p>
          <w:p w14:paraId="52289B09" w14:textId="77777777" w:rsidR="008778CF" w:rsidRDefault="008778CF" w:rsidP="008778CF"/>
          <w:p w14:paraId="21B68343" w14:textId="77777777" w:rsidR="008778CF" w:rsidRDefault="008778CF" w:rsidP="00BF7864">
            <w:pPr>
              <w:jc w:val="center"/>
            </w:pPr>
            <w:r w:rsidRPr="008778CF">
              <w:drawing>
                <wp:inline distT="0" distB="0" distL="0" distR="0" wp14:anchorId="2EC8BDD8" wp14:editId="45921538">
                  <wp:extent cx="4828102" cy="361950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730" cy="365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A90D6" w14:textId="77777777" w:rsidR="008778CF" w:rsidRDefault="008778CF" w:rsidP="00BF7864">
            <w:pPr>
              <w:jc w:val="center"/>
            </w:pPr>
          </w:p>
          <w:p w14:paraId="7A600F1B" w14:textId="77777777" w:rsidR="008778CF" w:rsidRDefault="008778CF" w:rsidP="00BF7864">
            <w:pPr>
              <w:jc w:val="center"/>
            </w:pPr>
          </w:p>
          <w:p w14:paraId="2B069682" w14:textId="77777777" w:rsidR="008778CF" w:rsidRDefault="008778CF" w:rsidP="00BF7864">
            <w:pPr>
              <w:jc w:val="center"/>
            </w:pPr>
          </w:p>
          <w:p w14:paraId="500B73B8" w14:textId="77777777" w:rsidR="008778CF" w:rsidRDefault="008778CF" w:rsidP="00BF7864">
            <w:pPr>
              <w:jc w:val="center"/>
            </w:pPr>
          </w:p>
          <w:p w14:paraId="0F29EBF2" w14:textId="5D8722AC" w:rsidR="008778CF" w:rsidRDefault="008778CF" w:rsidP="008778CF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9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Riavvio del sistema per salvare le impostazioni</w:t>
            </w:r>
          </w:p>
          <w:p w14:paraId="564D550A" w14:textId="77777777" w:rsidR="008778CF" w:rsidRPr="008778CF" w:rsidRDefault="008778CF" w:rsidP="008778CF">
            <w:pPr>
              <w:rPr>
                <w:rFonts w:asciiTheme="majorHAnsi" w:hAnsiTheme="majorHAnsi"/>
                <w:b/>
                <w:color w:val="2AC9C9" w:themeColor="accent4" w:themeShade="80"/>
                <w:sz w:val="22"/>
                <w:szCs w:val="16"/>
              </w:rPr>
            </w:pPr>
          </w:p>
          <w:p w14:paraId="6FC44E53" w14:textId="77777777" w:rsidR="008778CF" w:rsidRPr="00BF7864" w:rsidRDefault="008778CF" w:rsidP="008778CF">
            <w:pPr>
              <w:rPr>
                <w:rFonts w:asciiTheme="majorHAnsi" w:hAnsiTheme="majorHAnsi"/>
                <w:b/>
                <w:color w:val="2AC9C9" w:themeColor="accent4" w:themeShade="80"/>
                <w:sz w:val="6"/>
                <w:szCs w:val="2"/>
              </w:rPr>
            </w:pPr>
          </w:p>
          <w:p w14:paraId="5B010EA4" w14:textId="317D981D" w:rsidR="008778CF" w:rsidRDefault="005452AC" w:rsidP="005452AC">
            <w:r>
              <w:t>Cliccare ok per due volte accettando le nuove impostazioni e poi selezionare</w:t>
            </w:r>
            <w:r w:rsidR="008778CF">
              <w:t xml:space="preserve"> </w:t>
            </w:r>
            <w:r>
              <w:rPr>
                <w:b/>
                <w:bCs/>
              </w:rPr>
              <w:t xml:space="preserve">riavvia ora </w:t>
            </w:r>
            <w:r w:rsidRPr="005452AC">
              <w:t xml:space="preserve">per </w:t>
            </w:r>
            <w:r>
              <w:t>attuare</w:t>
            </w:r>
            <w:r w:rsidRPr="005452AC">
              <w:t xml:space="preserve"> le modifiche</w:t>
            </w:r>
            <w:r w:rsidR="008778CF" w:rsidRPr="005452AC">
              <w:t>.</w:t>
            </w:r>
          </w:p>
          <w:p w14:paraId="373DA14E" w14:textId="77777777" w:rsidR="008778CF" w:rsidRDefault="008778CF" w:rsidP="00BF7864">
            <w:pPr>
              <w:jc w:val="center"/>
            </w:pPr>
          </w:p>
          <w:p w14:paraId="15444053" w14:textId="77777777" w:rsidR="008778CF" w:rsidRDefault="008778CF" w:rsidP="00BF7864">
            <w:pPr>
              <w:jc w:val="center"/>
            </w:pPr>
          </w:p>
          <w:p w14:paraId="064E96DC" w14:textId="77777777" w:rsidR="008778CF" w:rsidRDefault="008778CF" w:rsidP="00BF7864">
            <w:pPr>
              <w:jc w:val="center"/>
            </w:pPr>
            <w:r w:rsidRPr="008778CF">
              <w:drawing>
                <wp:inline distT="0" distB="0" distL="0" distR="0" wp14:anchorId="75655094" wp14:editId="308A8D47">
                  <wp:extent cx="4998720" cy="3760966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459" cy="3771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10A13" w14:textId="77777777" w:rsidR="005452AC" w:rsidRDefault="005452AC" w:rsidP="00BF7864">
            <w:pPr>
              <w:jc w:val="center"/>
            </w:pPr>
          </w:p>
          <w:p w14:paraId="4EF8D773" w14:textId="77777777" w:rsidR="005452AC" w:rsidRDefault="005452AC" w:rsidP="00BF7864">
            <w:pPr>
              <w:jc w:val="center"/>
            </w:pPr>
          </w:p>
          <w:p w14:paraId="3B6E47EB" w14:textId="3F75F9CB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10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L’installazione è completata.</w:t>
            </w:r>
          </w:p>
          <w:p w14:paraId="2BFCC91F" w14:textId="1BBC8514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2A4A0970" w14:textId="7558D7DD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6C5E32BE" w14:textId="74CD8DCB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0CC59ECF" w14:textId="146A1AA2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458C6B81" w14:textId="3705059C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56B51207" w14:textId="7B818702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33254A38" w14:textId="389D0ECD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7C4D9ABF" w14:textId="48368E24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6FF7E58C" w14:textId="77777777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2341F77A" w14:textId="15B4AA60" w:rsidR="005452AC" w:rsidRPr="00B755EA" w:rsidRDefault="005452AC" w:rsidP="00BF7864">
            <w:pPr>
              <w:jc w:val="center"/>
            </w:pPr>
          </w:p>
        </w:tc>
        <w:tc>
          <w:tcPr>
            <w:tcW w:w="426" w:type="dxa"/>
            <w:shd w:val="clear" w:color="auto" w:fill="EDF0F4" w:themeFill="accent3"/>
          </w:tcPr>
          <w:p w14:paraId="34BFC7BB" w14:textId="77777777" w:rsidR="001205A1" w:rsidRPr="008C4A6E" w:rsidRDefault="001205A1"/>
        </w:tc>
      </w:tr>
    </w:tbl>
    <w:p w14:paraId="55ABD123" w14:textId="1DF79B07" w:rsidR="00A81248" w:rsidRPr="008C4A6E" w:rsidRDefault="00A81248"/>
    <w:sectPr w:rsidR="00A81248" w:rsidRPr="008C4A6E" w:rsidSect="00A31A5B">
      <w:footerReference w:type="even" r:id="rId23"/>
      <w:footerReference w:type="default" r:id="rId24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DFF18B" w14:textId="77777777" w:rsidR="00D238B0" w:rsidRDefault="00D238B0" w:rsidP="001205A1">
      <w:r>
        <w:separator/>
      </w:r>
    </w:p>
  </w:endnote>
  <w:endnote w:type="continuationSeparator" w:id="0">
    <w:p w14:paraId="414FEAE6" w14:textId="77777777" w:rsidR="00D238B0" w:rsidRDefault="00D238B0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169788469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1904C4A6" w14:textId="77777777" w:rsidR="001205A1" w:rsidRDefault="001205A1" w:rsidP="001739D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  <w:lang w:bidi="it-IT"/>
          </w:rPr>
          <w:fldChar w:fldCharType="begin"/>
        </w:r>
        <w:r>
          <w:rPr>
            <w:rStyle w:val="Numeropagina"/>
            <w:lang w:bidi="it-IT"/>
          </w:rPr>
          <w:instrText xml:space="preserve"> PAGE </w:instrText>
        </w:r>
        <w:r>
          <w:rPr>
            <w:rStyle w:val="Numeropagina"/>
            <w:lang w:bidi="it-IT"/>
          </w:rPr>
          <w:fldChar w:fldCharType="separate"/>
        </w:r>
        <w:r w:rsidR="007B0740">
          <w:rPr>
            <w:rStyle w:val="Numeropagina"/>
            <w:noProof/>
            <w:lang w:bidi="it-IT"/>
          </w:rPr>
          <w:t>2</w:t>
        </w:r>
        <w:r>
          <w:rPr>
            <w:rStyle w:val="Numeropagina"/>
            <w:lang w:bidi="it-IT"/>
          </w:rPr>
          <w:fldChar w:fldCharType="end"/>
        </w:r>
      </w:p>
    </w:sdtContent>
  </w:sdt>
  <w:p w14:paraId="66F8D51E" w14:textId="77777777" w:rsidR="001205A1" w:rsidRDefault="001205A1" w:rsidP="001205A1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1041358343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7DD5B171" w14:textId="77777777" w:rsidR="001205A1" w:rsidRDefault="001205A1" w:rsidP="001739D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  <w:lang w:bidi="it-IT"/>
          </w:rPr>
          <w:fldChar w:fldCharType="begin"/>
        </w:r>
        <w:r>
          <w:rPr>
            <w:rStyle w:val="Numeropagina"/>
            <w:lang w:bidi="it-IT"/>
          </w:rPr>
          <w:instrText xml:space="preserve"> PAGE </w:instrText>
        </w:r>
        <w:r>
          <w:rPr>
            <w:rStyle w:val="Numeropagina"/>
            <w:lang w:bidi="it-IT"/>
          </w:rPr>
          <w:fldChar w:fldCharType="separate"/>
        </w:r>
        <w:r w:rsidR="00A84125">
          <w:rPr>
            <w:rStyle w:val="Numeropagina"/>
            <w:noProof/>
            <w:lang w:bidi="it-IT"/>
          </w:rPr>
          <w:t>4</w:t>
        </w:r>
        <w:r>
          <w:rPr>
            <w:rStyle w:val="Numeropagina"/>
            <w:lang w:bidi="it-IT"/>
          </w:rPr>
          <w:fldChar w:fldCharType="end"/>
        </w:r>
      </w:p>
    </w:sdtContent>
  </w:sdt>
  <w:tbl>
    <w:tblPr>
      <w:tblW w:w="10658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  <w:gridCol w:w="5329"/>
    </w:tblGrid>
    <w:tr w:rsidR="001205A1" w14:paraId="3BB79845" w14:textId="77777777" w:rsidTr="00A84125">
      <w:tc>
        <w:tcPr>
          <w:tcW w:w="5329" w:type="dxa"/>
        </w:tcPr>
        <w:p w14:paraId="0A0526AD" w14:textId="1871FAA2" w:rsidR="001205A1" w:rsidRPr="001205A1" w:rsidRDefault="00B755EA" w:rsidP="00C66528">
          <w:pPr>
            <w:pStyle w:val="Pidipagina"/>
          </w:pPr>
          <w:r>
            <w:t>INSTALLAZIONE WINDOWS SERVER 2012</w:t>
          </w:r>
        </w:p>
      </w:tc>
      <w:tc>
        <w:tcPr>
          <w:tcW w:w="5329" w:type="dxa"/>
        </w:tcPr>
        <w:p w14:paraId="02A9809C" w14:textId="77777777" w:rsidR="001205A1" w:rsidRPr="001205A1" w:rsidRDefault="001205A1" w:rsidP="00A31A5B">
          <w:pPr>
            <w:pStyle w:val="Pidipagina"/>
          </w:pPr>
        </w:p>
      </w:tc>
    </w:tr>
  </w:tbl>
  <w:p w14:paraId="0D59605F" w14:textId="77777777" w:rsidR="001205A1" w:rsidRDefault="001205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FD5E38" w14:textId="77777777" w:rsidR="00D238B0" w:rsidRDefault="00D238B0" w:rsidP="001205A1">
      <w:r>
        <w:separator/>
      </w:r>
    </w:p>
  </w:footnote>
  <w:footnote w:type="continuationSeparator" w:id="0">
    <w:p w14:paraId="16D50879" w14:textId="77777777" w:rsidR="00D238B0" w:rsidRDefault="00D238B0" w:rsidP="001205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5EA"/>
    <w:rsid w:val="00084FD3"/>
    <w:rsid w:val="000C4ED1"/>
    <w:rsid w:val="001205A1"/>
    <w:rsid w:val="002560A5"/>
    <w:rsid w:val="002877E8"/>
    <w:rsid w:val="002B0D15"/>
    <w:rsid w:val="002E7C4E"/>
    <w:rsid w:val="0031055C"/>
    <w:rsid w:val="00371EE1"/>
    <w:rsid w:val="003A798E"/>
    <w:rsid w:val="00425A99"/>
    <w:rsid w:val="00450FEF"/>
    <w:rsid w:val="005452AC"/>
    <w:rsid w:val="005A70CC"/>
    <w:rsid w:val="005E6B25"/>
    <w:rsid w:val="005F4F46"/>
    <w:rsid w:val="006C60E6"/>
    <w:rsid w:val="00724DC4"/>
    <w:rsid w:val="007B0740"/>
    <w:rsid w:val="007C1BAB"/>
    <w:rsid w:val="008778CF"/>
    <w:rsid w:val="008C4A6E"/>
    <w:rsid w:val="00A15CF7"/>
    <w:rsid w:val="00A24793"/>
    <w:rsid w:val="00A31A5B"/>
    <w:rsid w:val="00A81248"/>
    <w:rsid w:val="00A84125"/>
    <w:rsid w:val="00B755EA"/>
    <w:rsid w:val="00BF7864"/>
    <w:rsid w:val="00C05663"/>
    <w:rsid w:val="00C66528"/>
    <w:rsid w:val="00C673F6"/>
    <w:rsid w:val="00C915F0"/>
    <w:rsid w:val="00C95B1F"/>
    <w:rsid w:val="00CD6A20"/>
    <w:rsid w:val="00D238B0"/>
    <w:rsid w:val="00FB65B8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6C924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iPriority w:val="6"/>
    <w:qFormat/>
    <w:rsid w:val="005452AC"/>
  </w:style>
  <w:style w:type="paragraph" w:styleId="Titolo1">
    <w:name w:val="heading 1"/>
    <w:basedOn w:val="Normale"/>
    <w:next w:val="Normale"/>
    <w:link w:val="Titolo1Carattere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Titolo2">
    <w:name w:val="heading 2"/>
    <w:basedOn w:val="Normale"/>
    <w:next w:val="Normale"/>
    <w:link w:val="Titolo2Carattere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itolo3">
    <w:name w:val="heading 3"/>
    <w:basedOn w:val="Normale"/>
    <w:next w:val="Normale"/>
    <w:link w:val="Titolo3Carattere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itolo4">
    <w:name w:val="heading 4"/>
    <w:basedOn w:val="Normale"/>
    <w:next w:val="Normale"/>
    <w:link w:val="Titolo4Carattere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Titolo5">
    <w:name w:val="heading 5"/>
    <w:basedOn w:val="Normale"/>
    <w:next w:val="Normale"/>
    <w:link w:val="Titolo5Carattere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itolo1Carattere">
    <w:name w:val="Titolo 1 Carattere"/>
    <w:basedOn w:val="Carpredefinitoparagrafo"/>
    <w:link w:val="Titolo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Ancoraggiografico">
    <w:name w:val="Ancoraggio grafico"/>
    <w:basedOn w:val="Normale"/>
    <w:uiPriority w:val="7"/>
    <w:qFormat/>
    <w:rsid w:val="00A81248"/>
    <w:rPr>
      <w:sz w:val="10"/>
    </w:rPr>
  </w:style>
  <w:style w:type="character" w:customStyle="1" w:styleId="Titolo3Carattere">
    <w:name w:val="Titolo 3 Carattere"/>
    <w:basedOn w:val="Carpredefinitoparagrafo"/>
    <w:link w:val="Titolo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itolo4Carattere">
    <w:name w:val="Titolo 4 Carattere"/>
    <w:basedOn w:val="Carpredefinitoparagrafo"/>
    <w:link w:val="Titolo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sto">
    <w:name w:val="Testo"/>
    <w:basedOn w:val="Normale"/>
    <w:uiPriority w:val="5"/>
    <w:qFormat/>
    <w:rsid w:val="00C66528"/>
    <w:rPr>
      <w:i/>
      <w:color w:val="000000" w:themeColor="text1"/>
      <w:sz w:val="28"/>
    </w:rPr>
  </w:style>
  <w:style w:type="paragraph" w:styleId="Intestazione">
    <w:name w:val="header"/>
    <w:basedOn w:val="Normale"/>
    <w:link w:val="IntestazioneCarattere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6528"/>
  </w:style>
  <w:style w:type="paragraph" w:styleId="Pidipagina">
    <w:name w:val="footer"/>
    <w:basedOn w:val="Normale"/>
    <w:link w:val="PidipaginaCarattere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umeropagina">
    <w:name w:val="page number"/>
    <w:basedOn w:val="Carpredefinitoparagrafo"/>
    <w:uiPriority w:val="99"/>
    <w:semiHidden/>
    <w:rsid w:val="001205A1"/>
  </w:style>
  <w:style w:type="character" w:customStyle="1" w:styleId="Titolo5Carattere">
    <w:name w:val="Titolo 5 Carattere"/>
    <w:basedOn w:val="Carpredefinitoparagrafo"/>
    <w:link w:val="Titolo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Testosegnaposto">
    <w:name w:val="Placeholder Text"/>
    <w:basedOn w:val="Carpredefinitoparagrafo"/>
    <w:uiPriority w:val="99"/>
    <w:semiHidden/>
    <w:rsid w:val="00C66528"/>
    <w:rPr>
      <w:color w:val="808080"/>
    </w:rPr>
  </w:style>
  <w:style w:type="character" w:styleId="Enfasicorsivo">
    <w:name w:val="Emphasis"/>
    <w:basedOn w:val="Carpredefinitoparagrafo"/>
    <w:uiPriority w:val="20"/>
    <w:qFormat/>
    <w:rsid w:val="00FC49AE"/>
    <w:rPr>
      <w:i w:val="0"/>
      <w:iCs/>
      <w:color w:val="00C1C7" w:themeColor="accent2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character" w:styleId="Collegamentoipertestuale">
    <w:name w:val="Hyperlink"/>
    <w:basedOn w:val="Carpredefinitoparagrafo"/>
    <w:uiPriority w:val="99"/>
    <w:unhideWhenUsed/>
    <w:rsid w:val="00B755EA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755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87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2193">
          <w:marLeft w:val="0"/>
          <w:marRight w:val="0"/>
          <w:marTop w:val="15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570020">
                  <w:marLeft w:val="0"/>
                  <w:marRight w:val="0"/>
                  <w:marTop w:val="0"/>
                  <w:marBottom w:val="180"/>
                  <w:divBdr>
                    <w:top w:val="single" w:sz="6" w:space="0" w:color="E8E8E8"/>
                    <w:left w:val="none" w:sz="0" w:space="0" w:color="auto"/>
                    <w:bottom w:val="single" w:sz="6" w:space="0" w:color="E8E8E8"/>
                    <w:right w:val="none" w:sz="0" w:space="0" w:color="auto"/>
                  </w:divBdr>
                  <w:divsChild>
                    <w:div w:id="55339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987405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894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5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mazon.it/Standard-elettronica-spedizione-Immediata-Assistenza/dp/B08QFX69F3" TargetMode="External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s://www.microsoft.com/it-it/evalcenter/evaluate-windows-server-2012-r2" TargetMode="Externa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bri\AppData\Roaming\Microsoft\Templates\Tesina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3E0A184-023B-4FA5-800B-70A2495C430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 Jazz.dotx</Template>
  <TotalTime>0</TotalTime>
  <Pages>1</Pages>
  <Words>491</Words>
  <Characters>2800</Characters>
  <Application>Microsoft Office Word</Application>
  <DocSecurity>0</DocSecurity>
  <Lines>23</Lines>
  <Paragraphs>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2021-02-02T20:37:00Z</dcterms:created>
  <dcterms:modified xsi:type="dcterms:W3CDTF">2021-02-02T21:22:00Z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